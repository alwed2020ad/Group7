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theme="minorBidi"/>
          <w:b/>
          <w:bCs/>
        </w:rPr>
        <w:id w:val="118043901"/>
        <w:docPartObj>
          <w:docPartGallery w:val="Cover Pages"/>
          <w:docPartUnique/>
        </w:docPartObj>
      </w:sdtPr>
      <w:sdtEndPr>
        <w:rPr>
          <w:caps/>
        </w:rPr>
      </w:sdtEndPr>
      <w:sdtContent>
        <w:p w14:paraId="4A7454A8" w14:textId="1D90BB29" w:rsidR="003045BD" w:rsidRPr="009D4E4B" w:rsidRDefault="001E6C10" w:rsidP="003045BD">
          <w:pPr>
            <w:contextualSpacing/>
            <w:jc w:val="center"/>
            <w:rPr>
              <w:rFonts w:cstheme="minorHAnsi"/>
              <w:b/>
              <w:bCs/>
            </w:rPr>
          </w:pPr>
          <w:r>
            <w:rPr>
              <w:rFonts w:cstheme="minorHAnsi"/>
              <w:b/>
              <w:bCs/>
            </w:rPr>
            <w:t>Final</w:t>
          </w:r>
          <w:r w:rsidR="003045BD" w:rsidRPr="009D4E4B">
            <w:rPr>
              <w:rFonts w:cstheme="minorHAnsi"/>
              <w:b/>
              <w:bCs/>
            </w:rPr>
            <w:t xml:space="preserve"> Assessment</w:t>
          </w:r>
          <w:r w:rsidR="009C4F41">
            <w:rPr>
              <w:rFonts w:cstheme="minorHAnsi"/>
              <w:b/>
              <w:bCs/>
            </w:rPr>
            <w:t>-Alternative Assessment</w:t>
          </w:r>
        </w:p>
        <w:tbl>
          <w:tblPr>
            <w:tblW w:w="91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803"/>
            <w:gridCol w:w="3359"/>
            <w:gridCol w:w="1473"/>
            <w:gridCol w:w="2517"/>
          </w:tblGrid>
          <w:tr w:rsidR="003045BD" w:rsidRPr="009D4E4B" w14:paraId="25960371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6BE0A04C" w14:textId="0D632C1C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Semester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237279B3" w14:textId="2EE7945A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202</w:t>
                </w:r>
                <w:r w:rsidR="00557ECB">
                  <w:rPr>
                    <w:rFonts w:eastAsia="Microsoft GothicNeo" w:cstheme="minorHAnsi"/>
                    <w:bCs/>
                    <w:sz w:val="20"/>
                    <w:szCs w:val="20"/>
                  </w:rPr>
                  <w:t>52</w:t>
                </w:r>
                <w:r w:rsidR="00D852D6">
                  <w:rPr>
                    <w:rFonts w:eastAsia="Microsoft GothicNeo" w:cstheme="minorHAnsi"/>
                    <w:bCs/>
                    <w:sz w:val="20"/>
                    <w:szCs w:val="20"/>
                  </w:rPr>
                  <w:t>0</w:t>
                </w:r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79B385B1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Division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71CC3F2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CIS</w:t>
                </w:r>
              </w:p>
            </w:tc>
          </w:tr>
          <w:tr w:rsidR="003045BD" w:rsidRPr="009D4E4B" w14:paraId="7259F551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0EC884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title in Syllabus 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75189D00" w14:textId="2648FB9B" w:rsidR="003045BD" w:rsidRPr="002B1C6F" w:rsidRDefault="002B1C6F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proofErr w:type="spellStart"/>
                <w:r w:rsidRPr="002B1C6F">
                  <w:rPr>
                    <w:rFonts w:eastAsia="Microsoft GothicNeo" w:cstheme="minorHAnsi"/>
                    <w:b/>
                    <w:sz w:val="20"/>
                    <w:szCs w:val="20"/>
                  </w:rPr>
                  <w:t>Final_Project_Portfolio</w:t>
                </w:r>
                <w:proofErr w:type="spellEnd"/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4C4BFBCA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Program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0758B7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>Bachelor of Information Technology/ Bachelor of Information Systems</w:t>
                </w:r>
              </w:p>
              <w:p w14:paraId="26E32046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09E7A77D" w14:textId="77777777" w:rsidTr="003647E3"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025271B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3359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C59E1E5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F3BD2AE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2517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50E1FD3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1270AEED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171124FA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07C45800" w14:textId="74638D39" w:rsidR="003045BD" w:rsidRPr="009D4E4B" w:rsidRDefault="00D852D6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CDS 2413</w:t>
                </w:r>
              </w:p>
            </w:tc>
          </w:tr>
          <w:tr w:rsidR="003045BD" w:rsidRPr="009D4E4B" w14:paraId="5D9C4E4F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F3730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Title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219148A3" w14:textId="651BBD64" w:rsidR="003045BD" w:rsidRPr="009D4E4B" w:rsidRDefault="00D852D6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INTRODUCTION TO DATA SCIENCE</w:t>
                </w:r>
              </w:p>
            </w:tc>
          </w:tr>
          <w:tr w:rsidR="003045BD" w:rsidRPr="009D4E4B" w14:paraId="5BB0D700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50751646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Instructor</w:t>
                </w:r>
              </w:p>
            </w:tc>
            <w:tc>
              <w:tcPr>
                <w:tcW w:w="3359" w:type="dxa"/>
                <w:vAlign w:val="center"/>
              </w:tcPr>
              <w:p w14:paraId="36E452A6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70436E43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FF0000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CRN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65E9F6E0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57ACB7B5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2A34FCD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</w:t>
                </w:r>
              </w:p>
            </w:tc>
            <w:tc>
              <w:tcPr>
                <w:tcW w:w="3359" w:type="dxa"/>
                <w:vAlign w:val="center"/>
              </w:tcPr>
              <w:p w14:paraId="4DD53FF0" w14:textId="586D181B" w:rsidR="003045BD" w:rsidRPr="009D4E4B" w:rsidRDefault="003045BD" w:rsidP="003647E3">
                <w:pPr>
                  <w:rPr>
                    <w:rFonts w:cstheme="minorHAnsi"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 xml:space="preserve">Project Deliverable </w:t>
                </w:r>
                <w:r w:rsidR="004813C4">
                  <w:rPr>
                    <w:rFonts w:cstheme="minorHAnsi"/>
                    <w:sz w:val="20"/>
                    <w:szCs w:val="20"/>
                  </w:rPr>
                  <w:t>2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– </w:t>
                </w:r>
                <w:r w:rsidR="004813C4">
                  <w:rPr>
                    <w:rFonts w:cstheme="minorHAnsi"/>
                    <w:sz w:val="20"/>
                    <w:szCs w:val="20"/>
                  </w:rPr>
                  <w:t>Machine Learning Model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Report </w:t>
                </w: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0902C6FD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Submission Date 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4A98817F" w14:textId="1B1F4DAA" w:rsidR="003045BD" w:rsidRPr="009D4E4B" w:rsidRDefault="00AB53AF" w:rsidP="003647E3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 xml:space="preserve">Week </w:t>
                </w:r>
                <w:r w:rsidR="00D438AA"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>13</w:t>
                </w:r>
              </w:p>
            </w:tc>
          </w:tr>
          <w:tr w:rsidR="003045BD" w:rsidRPr="009D4E4B" w14:paraId="61E3E2D0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</w:tcPr>
              <w:p w14:paraId="18107B0A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7349" w:type="dxa"/>
                <w:gridSpan w:val="3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4B4CF1C5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="003045BD" w:rsidRPr="009D4E4B" w14:paraId="0C1718FE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9152" w:type="dxa"/>
                <w:gridSpan w:val="4"/>
                <w:tcBorders>
                  <w:left w:val="single" w:sz="4" w:space="0" w:color="auto"/>
                  <w:right w:val="single" w:sz="4" w:space="0" w:color="auto"/>
                </w:tcBorders>
              </w:tcPr>
              <w:p w14:paraId="7E813401" w14:textId="77777777" w:rsidR="003045BD" w:rsidRPr="009D4E4B" w:rsidRDefault="003045BD" w:rsidP="003647E3">
                <w:pPr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Declaration</w:t>
                </w: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:</w:t>
                </w:r>
              </w:p>
              <w:p w14:paraId="3DB50087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Academic Integrity Statement</w:t>
                </w:r>
              </w:p>
              <w:p w14:paraId="63E1FFC0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In accordance with the HCT Academic Integrity Policy</w:t>
                </w:r>
              </w:p>
              <w:p w14:paraId="701D583E" w14:textId="77777777" w:rsidR="003045BD" w:rsidRPr="009D4E4B" w:rsidRDefault="003045BD" w:rsidP="003647E3">
                <w:pPr>
                  <w:tabs>
                    <w:tab w:val="left" w:pos="180"/>
                  </w:tabs>
                  <w:ind w:left="180" w:hanging="180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• Students are required to refrain from all forms of academic integrity breaches as defined and explained by HCT. </w:t>
                </w:r>
              </w:p>
              <w:p w14:paraId="30CF2727" w14:textId="77777777" w:rsidR="003045BD" w:rsidRPr="009D4E4B" w:rsidRDefault="003045BD" w:rsidP="003647E3">
                <w:pPr>
                  <w:tabs>
                    <w:tab w:val="left" w:pos="180"/>
                  </w:tabs>
                  <w:ind w:left="187" w:hanging="187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• A student found guilty of having committed acts of academic integrity breach(es) will be subject to the relevant sanctions as outlined by HCT.</w:t>
                </w:r>
              </w:p>
              <w:p w14:paraId="161DDAE9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  <w:lang w:bidi="ar-AE"/>
                  </w:rPr>
                </w:pPr>
                <w:r w:rsidRPr="009D4E4B"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</w:rPr>
                  <w:t>إفادة النزاهة الأكاديمية</w:t>
                </w:r>
              </w:p>
              <w:p w14:paraId="1263EB06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وفقًا لسياسة 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للنزاهة الأكاديمية</w:t>
                </w:r>
              </w:p>
              <w:p w14:paraId="1E3BF882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•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 xml:space="preserve">على الطلبة </w:t>
                </w:r>
                <w:proofErr w:type="spellStart"/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الإلتزام</w:t>
                </w:r>
                <w:proofErr w:type="spellEnd"/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 xml:space="preserve"> بلوائح وقواعد النزاهة الأكاديمية، كما هو مبيّن وموضح في السياسات والإجراءات الخاصة بكليات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>.</w:t>
                </w:r>
              </w:p>
              <w:p w14:paraId="7DB956F5" w14:textId="77777777" w:rsidR="003045BD" w:rsidRPr="009D4E4B" w:rsidRDefault="003045BD" w:rsidP="003647E3">
                <w:pPr>
                  <w:pStyle w:val="HTMLPreformatted"/>
                  <w:shd w:val="clear" w:color="auto" w:fill="FFFFFF"/>
                  <w:bidi/>
                  <w:contextualSpacing/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</w:rPr>
                  <w:t xml:space="preserve">•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 xml:space="preserve">في حالة ارتكاب الطالب أي شكل من أشكال الإخلال بالنزاهة الأكاديمية، سيتعرض الى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  <w:t>العقوبات الموضحة في السياسات ذات الصلة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>.</w:t>
                </w:r>
              </w:p>
              <w:p w14:paraId="4A49FD00" w14:textId="77777777" w:rsidR="003045BD" w:rsidRPr="009D4E4B" w:rsidRDefault="003045BD" w:rsidP="003647E3">
                <w:pPr>
                  <w:contextualSpacing/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This assignment is entirely my/our own work except where I have duly acknowledged other sources in the text and listed those sources at the end of the assignment.  I have not previously submitted this work to the HCT, or any other entity. I understand that I may be orally examined on my submission.</w:t>
                </w:r>
              </w:p>
              <w:p w14:paraId="137BB68E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  <w:lang w:bidi="ar-AE"/>
                  </w:rPr>
                </w:pPr>
              </w:p>
            </w:tc>
          </w:tr>
        </w:tbl>
        <w:tbl>
          <w:tblPr>
            <w:tblStyle w:val="TableGrid1"/>
            <w:tblW w:w="9111" w:type="dxa"/>
            <w:tblLook w:val="01E0" w:firstRow="1" w:lastRow="1" w:firstColumn="1" w:lastColumn="1" w:noHBand="0" w:noVBand="0"/>
          </w:tblPr>
          <w:tblGrid>
            <w:gridCol w:w="1790"/>
            <w:gridCol w:w="1672"/>
            <w:gridCol w:w="1883"/>
            <w:gridCol w:w="1883"/>
            <w:gridCol w:w="1883"/>
          </w:tblGrid>
          <w:tr w:rsidR="003045BD" w:rsidRPr="009D4E4B" w14:paraId="56F33B9F" w14:textId="77777777" w:rsidTr="003647E3">
            <w:trPr>
              <w:trHeight w:val="469"/>
            </w:trPr>
            <w:tc>
              <w:tcPr>
                <w:tcW w:w="1790" w:type="dxa"/>
              </w:tcPr>
              <w:p w14:paraId="6D266C9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HCT ID(s):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</w:t>
                </w:r>
              </w:p>
            </w:tc>
            <w:tc>
              <w:tcPr>
                <w:tcW w:w="1672" w:type="dxa"/>
              </w:tcPr>
              <w:p w14:paraId="7621A08B" w14:textId="7A483216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</w:t>
                </w:r>
                <w:r w:rsidR="00BB76D4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0541656</w:t>
                </w:r>
              </w:p>
            </w:tc>
            <w:tc>
              <w:tcPr>
                <w:tcW w:w="1883" w:type="dxa"/>
              </w:tcPr>
              <w:p w14:paraId="0318E8B7" w14:textId="2CBBA52D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  <w:r w:rsidR="00BB76D4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533920</w:t>
                </w:r>
              </w:p>
            </w:tc>
            <w:tc>
              <w:tcPr>
                <w:tcW w:w="1883" w:type="dxa"/>
              </w:tcPr>
              <w:p w14:paraId="6DA45D77" w14:textId="477C7680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  <w:r w:rsidR="00BB76D4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601937</w:t>
                </w:r>
              </w:p>
            </w:tc>
            <w:tc>
              <w:tcPr>
                <w:tcW w:w="1883" w:type="dxa"/>
              </w:tcPr>
              <w:p w14:paraId="55A285C8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</w:tr>
          <w:tr w:rsidR="003045BD" w:rsidRPr="009D4E4B" w14:paraId="2B7D6162" w14:textId="77777777" w:rsidTr="003647E3">
            <w:trPr>
              <w:trHeight w:val="863"/>
            </w:trPr>
            <w:tc>
              <w:tcPr>
                <w:tcW w:w="1790" w:type="dxa"/>
              </w:tcPr>
              <w:p w14:paraId="4C43272A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Name(s):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  </w:t>
                </w:r>
              </w:p>
            </w:tc>
            <w:tc>
              <w:tcPr>
                <w:tcW w:w="1672" w:type="dxa"/>
              </w:tcPr>
              <w:p w14:paraId="47425F62" w14:textId="68EC6987" w:rsidR="003045BD" w:rsidRPr="009D4E4B" w:rsidRDefault="00BB76D4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>Huda Ahmed Alshehhi</w:t>
                </w:r>
              </w:p>
            </w:tc>
            <w:tc>
              <w:tcPr>
                <w:tcW w:w="1883" w:type="dxa"/>
              </w:tcPr>
              <w:p w14:paraId="45646209" w14:textId="77777777" w:rsidR="00BB76D4" w:rsidRDefault="00BB76D4" w:rsidP="00BB76D4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 xml:space="preserve">Manal </w:t>
                </w:r>
                <w:proofErr w:type="spellStart"/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>Rahsed</w:t>
                </w:r>
                <w:proofErr w:type="spellEnd"/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>Alhebsi</w:t>
                </w:r>
                <w:proofErr w:type="spellEnd"/>
              </w:p>
              <w:p w14:paraId="5852065F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5DCB4732" w14:textId="7495ACA1" w:rsidR="003045BD" w:rsidRPr="009D4E4B" w:rsidRDefault="00BB76D4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>Alwed Badar Alblooshi</w:t>
                </w:r>
              </w:p>
            </w:tc>
            <w:tc>
              <w:tcPr>
                <w:tcW w:w="1883" w:type="dxa"/>
              </w:tcPr>
              <w:p w14:paraId="5A773D74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="003045BD" w:rsidRPr="009D4E4B" w14:paraId="33A0CD7F" w14:textId="77777777" w:rsidTr="003647E3">
            <w:trPr>
              <w:trHeight w:val="469"/>
            </w:trPr>
            <w:tc>
              <w:tcPr>
                <w:tcW w:w="1790" w:type="dxa"/>
              </w:tcPr>
              <w:p w14:paraId="040DC911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Student Signature</w:t>
                </w:r>
              </w:p>
            </w:tc>
            <w:tc>
              <w:tcPr>
                <w:tcW w:w="1672" w:type="dxa"/>
              </w:tcPr>
              <w:p w14:paraId="1FE74A33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071642C6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7C0C5AE7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010839DF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</w:tr>
        </w:tbl>
        <w:p w14:paraId="3AF83E6E" w14:textId="77777777" w:rsidR="003045BD" w:rsidRPr="009D4E4B" w:rsidRDefault="003045BD" w:rsidP="003045BD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9D4E4B">
            <w:rPr>
              <w:rFonts w:eastAsia="Microsoft GothicNeo" w:cstheme="minorHAnsi"/>
              <w:b/>
              <w:color w:val="FF0000"/>
            </w:rPr>
            <w:t xml:space="preserve">Chatbot (e.g. ChatGPT) statement </w:t>
          </w:r>
        </w:p>
        <w:p w14:paraId="607FD744" w14:textId="77777777" w:rsidR="003045BD" w:rsidRDefault="003045BD" w:rsidP="003045BD">
          <w:pPr>
            <w:spacing w:after="60"/>
            <w:rPr>
              <w:rFonts w:eastAsia="Microsoft GothicNeo" w:cstheme="minorHAnsi"/>
              <w:b/>
            </w:rPr>
          </w:pPr>
          <w:r w:rsidRPr="009D4E4B">
            <w:rPr>
              <w:rFonts w:eastAsia="Microsoft GothicNeo" w:cstheme="minorHAnsi"/>
              <w:b/>
            </w:rPr>
            <w:t xml:space="preserve">This submission allows you to use AI generated tools, but the prompt used must be stated and the response must be in red font.   Include References to ChatGPT.   </w:t>
          </w:r>
        </w:p>
        <w:p w14:paraId="44FBEF83" w14:textId="77777777" w:rsidR="003840D1" w:rsidRDefault="003840D1">
          <w:pPr>
            <w:rPr>
              <w:rFonts w:eastAsia="Microsoft GothicNeo" w:cstheme="minorHAnsi"/>
              <w:b/>
            </w:rPr>
          </w:pPr>
        </w:p>
        <w:p w14:paraId="23723102" w14:textId="1809B4B4" w:rsidR="003045BD" w:rsidRPr="00406F08" w:rsidRDefault="00F56632" w:rsidP="003045BD">
          <w:r w:rsidRPr="003840D1">
            <w:br w:type="page"/>
          </w:r>
        </w:p>
      </w:sdtContent>
    </w:sdt>
    <w:p w14:paraId="0F2992B1" w14:textId="0417E771" w:rsidR="009936E3" w:rsidRPr="00356C86" w:rsidRDefault="009936E3" w:rsidP="007B3CD0">
      <w:pPr>
        <w:pStyle w:val="Heading2"/>
        <w:rPr>
          <w:color w:val="EE0000"/>
        </w:rPr>
      </w:pPr>
      <w:r w:rsidRPr="00356C86">
        <w:rPr>
          <w:color w:val="EE0000"/>
        </w:rPr>
        <w:t>CLO</w:t>
      </w:r>
      <w:r w:rsidR="00652875">
        <w:rPr>
          <w:color w:val="EE0000"/>
        </w:rPr>
        <w:t>3</w:t>
      </w:r>
      <w:r w:rsidRPr="00356C86">
        <w:rPr>
          <w:color w:val="EE0000"/>
        </w:rPr>
        <w:t xml:space="preserve">: </w:t>
      </w:r>
      <w:r w:rsidR="00652875">
        <w:rPr>
          <w:color w:val="EE0000"/>
        </w:rPr>
        <w:t>Machine Learning Model</w:t>
      </w:r>
      <w:r w:rsidR="004417BB" w:rsidRPr="00356C86">
        <w:rPr>
          <w:color w:val="EE0000"/>
        </w:rPr>
        <w:t xml:space="preserve"> (</w:t>
      </w:r>
      <w:r w:rsidR="001E37A9">
        <w:rPr>
          <w:color w:val="EE0000"/>
        </w:rPr>
        <w:t>2</w:t>
      </w:r>
      <w:r w:rsidR="004417BB" w:rsidRPr="00356C86">
        <w:rPr>
          <w:color w:val="EE0000"/>
        </w:rPr>
        <w:t>5</w:t>
      </w:r>
      <w:r w:rsidR="00AB3499" w:rsidRPr="00356C86">
        <w:rPr>
          <w:color w:val="EE0000"/>
        </w:rPr>
        <w:t xml:space="preserve"> Points</w:t>
      </w:r>
      <w:r w:rsidR="004417BB" w:rsidRPr="00356C86">
        <w:rPr>
          <w:color w:val="EE0000"/>
        </w:rPr>
        <w:t>)</w:t>
      </w:r>
    </w:p>
    <w:p w14:paraId="1FBDCE1C" w14:textId="77777777" w:rsidR="00356C86" w:rsidRPr="00356C86" w:rsidRDefault="00356C86" w:rsidP="00356C86"/>
    <w:p w14:paraId="6BA02031" w14:textId="502FF7C8" w:rsidR="00232FB5" w:rsidRDefault="00232FB5" w:rsidP="00232FB5">
      <w:pPr>
        <w:pStyle w:val="Heading1"/>
        <w:rPr>
          <w:rStyle w:val="SubtleEmphasis"/>
          <w:rFonts w:asciiTheme="minorHAnsi" w:hAnsiTheme="minorHAnsi" w:cstheme="minorHAnsi"/>
          <w:iCs/>
        </w:rPr>
      </w:pPr>
      <w:proofErr w:type="gramStart"/>
      <w:r>
        <w:rPr>
          <w:rStyle w:val="SubtleEmphasis"/>
          <w:rFonts w:asciiTheme="minorHAnsi" w:hAnsiTheme="minorHAnsi" w:cstheme="minorHAnsi"/>
          <w:iCs/>
        </w:rPr>
        <w:t>Preprocessing</w:t>
      </w:r>
      <w:r w:rsidR="006D35D2">
        <w:rPr>
          <w:rStyle w:val="SubtleEmphasis"/>
          <w:rFonts w:asciiTheme="minorHAnsi" w:hAnsiTheme="minorHAnsi" w:cstheme="minorHAnsi"/>
          <w:iCs/>
        </w:rPr>
        <w:t>(</w:t>
      </w:r>
      <w:proofErr w:type="gramEnd"/>
      <w:r w:rsidR="006D35D2">
        <w:rPr>
          <w:rStyle w:val="SubtleEmphasis"/>
          <w:rFonts w:asciiTheme="minorHAnsi" w:hAnsiTheme="minorHAnsi" w:cstheme="minorHAnsi"/>
          <w:iCs/>
        </w:rPr>
        <w:t>5 Points</w:t>
      </w:r>
      <w:r w:rsidR="006E2089">
        <w:rPr>
          <w:rStyle w:val="SubtleEmphasis"/>
          <w:rFonts w:asciiTheme="minorHAnsi" w:hAnsiTheme="minorHAnsi" w:cstheme="minorHAnsi"/>
          <w:iCs/>
        </w:rPr>
        <w:t>)</w:t>
      </w:r>
    </w:p>
    <w:p w14:paraId="78FFE5CB" w14:textId="77777777" w:rsidR="00232FB5" w:rsidRDefault="00232FB5" w:rsidP="00232FB5"/>
    <w:p w14:paraId="0C1F8F77" w14:textId="02FA566E" w:rsidR="00232FB5" w:rsidRPr="000C7FF6" w:rsidRDefault="00232FB5" w:rsidP="00232FB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</w:pPr>
      <w:r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 xml:space="preserve">Data </w:t>
      </w:r>
      <w:proofErr w:type="gramStart"/>
      <w:r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Collection</w:t>
      </w:r>
      <w:r w:rsidR="00DF4214"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(</w:t>
      </w:r>
      <w:proofErr w:type="gramEnd"/>
      <w:r w:rsidR="00DF4214"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1 Point)</w:t>
      </w:r>
    </w:p>
    <w:p w14:paraId="346AC640" w14:textId="77777777" w:rsidR="00BB76D4" w:rsidRDefault="00BB76D4" w:rsidP="00232FB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</w:pPr>
    </w:p>
    <w:p w14:paraId="2FFCA375" w14:textId="77777777" w:rsidR="00BB76D4" w:rsidRPr="00BB76D4" w:rsidRDefault="00BB76D4" w:rsidP="00BB76D4">
      <w:pPr>
        <w:spacing w:before="100" w:beforeAutospacing="1" w:after="100" w:afterAutospacing="1"/>
        <w:rPr>
          <w:rFonts w:ascii="Times New Roman" w:eastAsia="Times New Roman" w:hAnsi="Times New Roman"/>
          <w:color w:val="000000"/>
          <w:lang w:val="en-AE"/>
        </w:rPr>
      </w:pPr>
      <w:r w:rsidRPr="00BB76D4">
        <w:rPr>
          <w:rFonts w:ascii="Times New Roman" w:eastAsia="Times New Roman" w:hAnsi="Times New Roman"/>
          <w:color w:val="000000"/>
          <w:lang w:val="en-AE"/>
        </w:rPr>
        <w:t>The dataset was collected from Kaggle in CSV format. Python libraries used:</w:t>
      </w:r>
    </w:p>
    <w:p w14:paraId="0A179214" w14:textId="77777777" w:rsidR="00BB76D4" w:rsidRPr="00BB76D4" w:rsidRDefault="00BB76D4" w:rsidP="00BB76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lang w:val="en-AE"/>
        </w:rPr>
      </w:pPr>
      <w:r w:rsidRPr="00BB76D4">
        <w:rPr>
          <w:rFonts w:ascii="Times New Roman" w:eastAsia="Times New Roman" w:hAnsi="Times New Roman"/>
          <w:b/>
          <w:bCs/>
          <w:color w:val="000000"/>
          <w:lang w:val="en-AE"/>
        </w:rPr>
        <w:t>Pandas</w:t>
      </w:r>
      <w:r w:rsidRPr="00BB76D4">
        <w:rPr>
          <w:rFonts w:ascii="Times New Roman" w:eastAsia="Times New Roman" w:hAnsi="Times New Roman"/>
          <w:color w:val="000000"/>
          <w:lang w:val="en-AE"/>
        </w:rPr>
        <w:t> → read CSV file and data manipulation</w:t>
      </w:r>
    </w:p>
    <w:p w14:paraId="454BC32F" w14:textId="77777777" w:rsidR="00BB76D4" w:rsidRPr="00BB76D4" w:rsidRDefault="00BB76D4" w:rsidP="00BB76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lang w:val="en-AE"/>
        </w:rPr>
      </w:pPr>
      <w:r w:rsidRPr="00BB76D4">
        <w:rPr>
          <w:rFonts w:ascii="Times New Roman" w:eastAsia="Times New Roman" w:hAnsi="Times New Roman"/>
          <w:b/>
          <w:bCs/>
          <w:color w:val="000000"/>
          <w:lang w:val="en-AE"/>
        </w:rPr>
        <w:t>NumPy</w:t>
      </w:r>
      <w:r w:rsidRPr="00BB76D4">
        <w:rPr>
          <w:rFonts w:ascii="Times New Roman" w:eastAsia="Times New Roman" w:hAnsi="Times New Roman"/>
          <w:color w:val="000000"/>
          <w:lang w:val="en-AE"/>
        </w:rPr>
        <w:t> → numerical calculations</w:t>
      </w:r>
    </w:p>
    <w:p w14:paraId="068BCB94" w14:textId="77777777" w:rsidR="00BB76D4" w:rsidRPr="00BB76D4" w:rsidRDefault="00BB76D4" w:rsidP="00BB76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lang w:val="en-AE"/>
        </w:rPr>
      </w:pPr>
      <w:r w:rsidRPr="00BB76D4">
        <w:rPr>
          <w:rFonts w:ascii="Times New Roman" w:eastAsia="Times New Roman" w:hAnsi="Times New Roman"/>
          <w:b/>
          <w:bCs/>
          <w:color w:val="000000"/>
          <w:lang w:val="en-AE"/>
        </w:rPr>
        <w:t>Scikit-learn</w:t>
      </w:r>
      <w:r w:rsidRPr="00BB76D4">
        <w:rPr>
          <w:rFonts w:ascii="Times New Roman" w:eastAsia="Times New Roman" w:hAnsi="Times New Roman"/>
          <w:color w:val="000000"/>
          <w:lang w:val="en-AE"/>
        </w:rPr>
        <w:t> → machine learning models</w:t>
      </w:r>
    </w:p>
    <w:p w14:paraId="3C0D96A7" w14:textId="77777777" w:rsidR="00BB76D4" w:rsidRPr="00BB76D4" w:rsidRDefault="00BB76D4" w:rsidP="00BB76D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lang w:val="en-AE"/>
        </w:rPr>
      </w:pPr>
      <w:r w:rsidRPr="00BB76D4">
        <w:rPr>
          <w:rFonts w:ascii="Times New Roman" w:eastAsia="Times New Roman" w:hAnsi="Times New Roman"/>
          <w:b/>
          <w:bCs/>
          <w:color w:val="000000"/>
          <w:lang w:val="en-AE"/>
        </w:rPr>
        <w:t>Matplotlib / Seaborn</w:t>
      </w:r>
      <w:r w:rsidRPr="00BB76D4">
        <w:rPr>
          <w:rFonts w:ascii="Times New Roman" w:eastAsia="Times New Roman" w:hAnsi="Times New Roman"/>
          <w:color w:val="000000"/>
          <w:lang w:val="en-AE"/>
        </w:rPr>
        <w:t> → visualization</w:t>
      </w:r>
    </w:p>
    <w:p w14:paraId="6DC7DA8D" w14:textId="77777777" w:rsidR="00BB76D4" w:rsidRDefault="00BB76D4" w:rsidP="00BB76D4">
      <w:pPr>
        <w:pStyle w:val="ListParagraph"/>
        <w:numPr>
          <w:ilvl w:val="0"/>
          <w:numId w:val="13"/>
        </w:numPr>
        <w:rPr>
          <w:rFonts w:ascii="Times New Roman" w:eastAsia="Times New Roman" w:hAnsi="Times New Roman"/>
          <w:color w:val="000000"/>
          <w:lang w:val="en-AE"/>
        </w:rPr>
      </w:pPr>
      <w:r w:rsidRPr="00BB76D4">
        <w:rPr>
          <w:rFonts w:ascii="Times New Roman" w:eastAsia="Times New Roman" w:hAnsi="Times New Roman"/>
          <w:color w:val="000000"/>
          <w:lang w:val="en-AE"/>
        </w:rPr>
        <w:t>import pandas as pd</w:t>
      </w:r>
      <w:r w:rsidRPr="00BB76D4">
        <w:rPr>
          <w:rFonts w:ascii="Times New Roman" w:eastAsia="Times New Roman" w:hAnsi="Times New Roman"/>
          <w:color w:val="000000"/>
          <w:lang w:val="en-AE"/>
        </w:rPr>
        <w:br/>
      </w:r>
    </w:p>
    <w:p w14:paraId="407637F1" w14:textId="77777777" w:rsidR="00BB76D4" w:rsidRDefault="00BB76D4" w:rsidP="00BB76D4">
      <w:pPr>
        <w:pStyle w:val="ListParagraph"/>
        <w:rPr>
          <w:rFonts w:ascii="Times New Roman" w:eastAsia="Times New Roman" w:hAnsi="Times New Roman"/>
          <w:color w:val="000000"/>
          <w:lang w:val="en-AE"/>
        </w:rPr>
      </w:pPr>
    </w:p>
    <w:p w14:paraId="0A7DAD95" w14:textId="3FA3D08C" w:rsidR="00BB76D4" w:rsidRPr="000C7FF6" w:rsidRDefault="00BB76D4" w:rsidP="000C7FF6">
      <w:pPr>
        <w:rPr>
          <w:rFonts w:ascii="Times New Roman" w:eastAsia="Times New Roman" w:hAnsi="Times New Roman"/>
          <w:color w:val="000000"/>
        </w:rPr>
      </w:pPr>
      <w:r w:rsidRPr="000C7FF6">
        <w:rPr>
          <w:rFonts w:ascii="Times New Roman" w:eastAsia="Times New Roman" w:hAnsi="Times New Roman"/>
          <w:b/>
          <w:bCs/>
          <w:color w:val="000000"/>
        </w:rPr>
        <w:t>Python code:</w:t>
      </w:r>
      <w:r w:rsidRPr="000C7FF6">
        <w:rPr>
          <w:rFonts w:ascii="Times New Roman" w:eastAsia="Times New Roman" w:hAnsi="Times New Roman"/>
          <w:color w:val="000000"/>
          <w:lang w:val="en-AE"/>
        </w:rPr>
        <w:br/>
      </w:r>
      <w:r w:rsidR="000C7FF6">
        <w:rPr>
          <w:rFonts w:ascii="Times New Roman" w:eastAsia="Times New Roman" w:hAnsi="Times New Roman" w:hint="cs"/>
          <w:color w:val="000000"/>
          <w:rtl/>
        </w:rPr>
        <w:t xml:space="preserve">            </w:t>
      </w:r>
      <w:r w:rsidRPr="000C7FF6">
        <w:rPr>
          <w:rFonts w:ascii="Times New Roman" w:eastAsia="Times New Roman" w:hAnsi="Times New Roman"/>
          <w:color w:val="000000"/>
        </w:rPr>
        <w:t>import pandas as pd</w:t>
      </w:r>
    </w:p>
    <w:p w14:paraId="74F06281" w14:textId="6F7CDC26" w:rsidR="00BB76D4" w:rsidRDefault="000F0D0E" w:rsidP="00BB76D4">
      <w:pPr>
        <w:pStyle w:val="ListParagraph"/>
        <w:rPr>
          <w:rFonts w:ascii="Times New Roman" w:eastAsia="Times New Roman" w:hAnsi="Times New Roman"/>
          <w:color w:val="000000"/>
          <w:rtl/>
          <w:lang w:val="en-AE"/>
        </w:rPr>
      </w:pPr>
      <w:r w:rsidRPr="000F0D0E">
        <w:rPr>
          <w:rFonts w:ascii="Times New Roman" w:eastAsia="Times New Roman" w:hAnsi="Times New Roman"/>
          <w:color w:val="000000"/>
          <w:lang w:val="en-AE"/>
        </w:rPr>
        <w:t>df= pd.read_csv("Video_Games_Sales_as_at_22_Dec_2016.csv")</w:t>
      </w:r>
      <w:r w:rsidR="00BB76D4" w:rsidRPr="00BB76D4">
        <w:rPr>
          <w:rFonts w:ascii="Times New Roman" w:eastAsia="Times New Roman" w:hAnsi="Times New Roman"/>
          <w:color w:val="000000"/>
          <w:lang w:val="en-AE"/>
        </w:rPr>
        <w:br/>
        <w:t>print(df.head())</w:t>
      </w:r>
    </w:p>
    <w:p w14:paraId="3A3744BB" w14:textId="77777777" w:rsidR="00623A9B" w:rsidRDefault="00623A9B" w:rsidP="00BB76D4">
      <w:pPr>
        <w:pStyle w:val="ListParagraph"/>
        <w:rPr>
          <w:rFonts w:ascii="Times New Roman" w:eastAsia="Times New Roman" w:hAnsi="Times New Roman"/>
          <w:color w:val="000000"/>
          <w:rtl/>
          <w:lang w:val="en-AE"/>
        </w:rPr>
      </w:pPr>
    </w:p>
    <w:p w14:paraId="488226EE" w14:textId="0D1B2AD2" w:rsidR="00623A9B" w:rsidRDefault="00623A9B" w:rsidP="00BB76D4">
      <w:pPr>
        <w:pStyle w:val="ListParagraph"/>
        <w:rPr>
          <w:rFonts w:ascii="Times New Roman" w:eastAsia="Times New Roman" w:hAnsi="Times New Roman"/>
          <w:color w:val="000000"/>
          <w:lang w:val="en-AE"/>
        </w:rPr>
      </w:pPr>
      <w:r>
        <w:rPr>
          <w:rFonts w:ascii="Times New Roman" w:eastAsia="Times New Roman" w:hAnsi="Times New Roman"/>
          <w:noProof/>
          <w:color w:val="000000"/>
          <w:lang w:val="en-AE"/>
        </w:rPr>
        <w:drawing>
          <wp:inline distT="0" distB="0" distL="0" distR="0" wp14:anchorId="664678B4" wp14:editId="00E353D0">
            <wp:extent cx="5142368" cy="2780413"/>
            <wp:effectExtent l="0" t="0" r="1270" b="1270"/>
            <wp:docPr id="110867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71650" name="Picture 11086716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599" cy="278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B076" w14:textId="77777777" w:rsidR="00BB76D4" w:rsidRDefault="00BB76D4" w:rsidP="00BB76D4">
      <w:pPr>
        <w:pStyle w:val="ListParagraph"/>
        <w:rPr>
          <w:rFonts w:ascii="Times New Roman" w:eastAsia="Times New Roman" w:hAnsi="Times New Roman"/>
          <w:color w:val="000000"/>
          <w:lang w:val="en-AE"/>
        </w:rPr>
      </w:pPr>
    </w:p>
    <w:p w14:paraId="46DDCFD6" w14:textId="77777777" w:rsidR="00BB76D4" w:rsidRPr="00BB76D4" w:rsidRDefault="00BB76D4" w:rsidP="00BB76D4">
      <w:pPr>
        <w:pStyle w:val="ListParagraph"/>
        <w:rPr>
          <w:rFonts w:ascii="Times New Roman" w:eastAsia="Times New Roman" w:hAnsi="Times New Roman"/>
          <w:color w:val="000000"/>
          <w:lang w:val="en-AE"/>
        </w:rPr>
      </w:pPr>
    </w:p>
    <w:p w14:paraId="139F3E22" w14:textId="77777777" w:rsidR="000C7FF6" w:rsidRDefault="000C7FF6" w:rsidP="00BB76D4">
      <w:pPr>
        <w:pStyle w:val="Heading3"/>
        <w:rPr>
          <w:b/>
          <w:bCs/>
          <w:color w:val="000000"/>
          <w:rtl/>
        </w:rPr>
      </w:pPr>
    </w:p>
    <w:p w14:paraId="5272E294" w14:textId="77777777" w:rsidR="000C7FF6" w:rsidRDefault="000C7FF6" w:rsidP="00BB76D4">
      <w:pPr>
        <w:pStyle w:val="Heading3"/>
        <w:rPr>
          <w:b/>
          <w:bCs/>
          <w:color w:val="000000"/>
          <w:rtl/>
        </w:rPr>
      </w:pPr>
    </w:p>
    <w:p w14:paraId="57C3A8A6" w14:textId="77777777" w:rsidR="000C7FF6" w:rsidRDefault="000C7FF6" w:rsidP="00BB76D4">
      <w:pPr>
        <w:pStyle w:val="Heading3"/>
        <w:rPr>
          <w:b/>
          <w:bCs/>
          <w:color w:val="000000"/>
          <w:rtl/>
        </w:rPr>
      </w:pPr>
    </w:p>
    <w:p w14:paraId="379E3B0B" w14:textId="77777777" w:rsidR="000C7FF6" w:rsidRDefault="000C7FF6" w:rsidP="00BB76D4">
      <w:pPr>
        <w:pStyle w:val="Heading3"/>
        <w:rPr>
          <w:rFonts w:ascii="Times New Roman" w:hAnsi="Times New Roman" w:cs="Times New Roman"/>
          <w:b/>
          <w:bCs/>
          <w:color w:val="000000"/>
          <w:rtl/>
        </w:rPr>
      </w:pPr>
    </w:p>
    <w:p w14:paraId="37952893" w14:textId="099F1967" w:rsidR="00BB76D4" w:rsidRPr="000C7FF6" w:rsidRDefault="00BB76D4" w:rsidP="00BB76D4">
      <w:pPr>
        <w:pStyle w:val="Heading3"/>
        <w:rPr>
          <w:rFonts w:ascii="Times New Roman" w:eastAsia="Times New Roman" w:hAnsi="Times New Roman" w:cs="Times New Roman"/>
          <w:b/>
          <w:bCs/>
          <w:color w:val="000000"/>
        </w:rPr>
      </w:pPr>
      <w:r w:rsidRPr="000C7FF6">
        <w:rPr>
          <w:rFonts w:ascii="Times New Roman" w:hAnsi="Times New Roman" w:cs="Times New Roman"/>
          <w:b/>
          <w:bCs/>
          <w:color w:val="000000"/>
        </w:rPr>
        <w:t>Dependent Variable:</w:t>
      </w:r>
    </w:p>
    <w:p w14:paraId="70426EC9" w14:textId="77777777" w:rsidR="00BB76D4" w:rsidRPr="000C7FF6" w:rsidRDefault="00BB76D4" w:rsidP="00BB76D4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  <w:b/>
          <w:bCs/>
          <w:color w:val="000000"/>
        </w:rPr>
      </w:pPr>
      <w:proofErr w:type="spellStart"/>
      <w:r w:rsidRPr="000C7FF6">
        <w:rPr>
          <w:rStyle w:val="Strong"/>
          <w:rFonts w:ascii="Times New Roman" w:hAnsi="Times New Roman"/>
          <w:b w:val="0"/>
          <w:bCs w:val="0"/>
          <w:color w:val="000000"/>
        </w:rPr>
        <w:t>Global_Sales</w:t>
      </w:r>
      <w:proofErr w:type="spellEnd"/>
    </w:p>
    <w:p w14:paraId="3FA0F7A0" w14:textId="77777777" w:rsidR="00BB76D4" w:rsidRPr="000C7FF6" w:rsidRDefault="00BB76D4" w:rsidP="00BB76D4">
      <w:pPr>
        <w:pStyle w:val="Heading3"/>
        <w:rPr>
          <w:rFonts w:ascii="Times New Roman" w:hAnsi="Times New Roman" w:cs="Times New Roman"/>
          <w:b/>
          <w:bCs/>
          <w:color w:val="000000"/>
        </w:rPr>
      </w:pPr>
      <w:r w:rsidRPr="000C7FF6">
        <w:rPr>
          <w:rFonts w:ascii="Times New Roman" w:hAnsi="Times New Roman" w:cs="Times New Roman"/>
          <w:b/>
          <w:bCs/>
          <w:color w:val="000000"/>
        </w:rPr>
        <w:t>Independent Variables:</w:t>
      </w:r>
    </w:p>
    <w:p w14:paraId="1D489077" w14:textId="77777777" w:rsidR="00BB76D4" w:rsidRPr="000C7FF6" w:rsidRDefault="00BB76D4" w:rsidP="00BB76D4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proofErr w:type="spellStart"/>
      <w:r w:rsidRPr="000C7FF6">
        <w:rPr>
          <w:rFonts w:ascii="Times New Roman" w:hAnsi="Times New Roman"/>
          <w:color w:val="000000"/>
        </w:rPr>
        <w:t>Critic_Score</w:t>
      </w:r>
      <w:proofErr w:type="spellEnd"/>
    </w:p>
    <w:p w14:paraId="03DAE8D2" w14:textId="77777777" w:rsidR="00BB76D4" w:rsidRPr="000C7FF6" w:rsidRDefault="00BB76D4" w:rsidP="00BB76D4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proofErr w:type="spellStart"/>
      <w:r w:rsidRPr="000C7FF6">
        <w:rPr>
          <w:rFonts w:ascii="Times New Roman" w:hAnsi="Times New Roman"/>
          <w:color w:val="000000"/>
        </w:rPr>
        <w:t>User_Score</w:t>
      </w:r>
      <w:proofErr w:type="spellEnd"/>
    </w:p>
    <w:p w14:paraId="00226DA0" w14:textId="77777777" w:rsidR="00BB76D4" w:rsidRPr="000C7FF6" w:rsidRDefault="00BB76D4" w:rsidP="00BB76D4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Genre</w:t>
      </w:r>
    </w:p>
    <w:p w14:paraId="43D4427B" w14:textId="77777777" w:rsidR="00BB76D4" w:rsidRPr="000C7FF6" w:rsidRDefault="00BB76D4" w:rsidP="00BB76D4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Platform</w:t>
      </w:r>
    </w:p>
    <w:p w14:paraId="41073ABB" w14:textId="77777777" w:rsidR="00BB76D4" w:rsidRPr="000C7FF6" w:rsidRDefault="00BB76D4" w:rsidP="00BB76D4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Rating</w:t>
      </w:r>
    </w:p>
    <w:p w14:paraId="3D3B9BFC" w14:textId="5E811F42" w:rsidR="000C7FF6" w:rsidRPr="000C7FF6" w:rsidRDefault="00BB76D4" w:rsidP="000C7FF6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  <w:color w:val="000000"/>
          <w:rtl/>
        </w:rPr>
      </w:pPr>
      <w:proofErr w:type="spellStart"/>
      <w:r w:rsidRPr="000C7FF6">
        <w:rPr>
          <w:rFonts w:ascii="Times New Roman" w:hAnsi="Times New Roman"/>
          <w:color w:val="000000"/>
        </w:rPr>
        <w:t>Year_of_Release</w:t>
      </w:r>
      <w:proofErr w:type="spellEnd"/>
    </w:p>
    <w:p w14:paraId="7C586706" w14:textId="77777777" w:rsidR="000C7FF6" w:rsidRPr="000C7FF6" w:rsidRDefault="000C7FF6" w:rsidP="000C7FF6">
      <w:pPr>
        <w:spacing w:before="100" w:beforeAutospacing="1" w:after="100" w:afterAutospacing="1"/>
        <w:rPr>
          <w:rFonts w:ascii="Times New Roman" w:hAnsi="Times New Roman"/>
          <w:color w:val="000000"/>
        </w:rPr>
      </w:pPr>
    </w:p>
    <w:p w14:paraId="00539A39" w14:textId="77777777" w:rsidR="00232FB5" w:rsidRDefault="00232FB5" w:rsidP="00232FB5">
      <w:pPr>
        <w:pStyle w:val="HintText"/>
      </w:pPr>
    </w:p>
    <w:p w14:paraId="0BFB2DC8" w14:textId="66754DA2" w:rsidR="000C7FF6" w:rsidRPr="000C7FF6" w:rsidRDefault="00232FB5" w:rsidP="000C7FF6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  <w:highlight w:val="green"/>
        </w:rPr>
      </w:pPr>
      <w:r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Data Cleaning</w:t>
      </w:r>
      <w:r w:rsidR="00DF4214"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 xml:space="preserve"> (1 Point)</w:t>
      </w:r>
      <w:r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  <w:highlight w:val="green"/>
        </w:rPr>
        <w:t xml:space="preserve"> </w:t>
      </w:r>
    </w:p>
    <w:p w14:paraId="51B31A79" w14:textId="77777777" w:rsidR="00BB76D4" w:rsidRPr="000C7FF6" w:rsidRDefault="00BB76D4" w:rsidP="00BB76D4">
      <w:pPr>
        <w:pStyle w:val="NormalWeb"/>
        <w:rPr>
          <w:color w:val="000000"/>
        </w:rPr>
      </w:pPr>
      <w:r w:rsidRPr="000C7FF6">
        <w:rPr>
          <w:color w:val="000000"/>
        </w:rPr>
        <w:t>The following cleaning strategies were used:</w:t>
      </w:r>
    </w:p>
    <w:p w14:paraId="5F0B694C" w14:textId="77777777" w:rsidR="00BB76D4" w:rsidRPr="000C7FF6" w:rsidRDefault="00BB76D4" w:rsidP="00BB76D4">
      <w:pPr>
        <w:pStyle w:val="Heading3"/>
        <w:rPr>
          <w:rFonts w:ascii="Times New Roman" w:hAnsi="Times New Roman" w:cs="Times New Roman"/>
          <w:color w:val="000000"/>
        </w:rPr>
      </w:pPr>
      <w:r w:rsidRPr="000C7FF6">
        <w:rPr>
          <w:rFonts w:ascii="Times New Roman" w:hAnsi="Times New Roman" w:cs="Times New Roman"/>
          <w:color w:val="000000"/>
        </w:rPr>
        <w:t>Missing Values</w:t>
      </w:r>
    </w:p>
    <w:p w14:paraId="53D3848A" w14:textId="77777777" w:rsidR="00BB76D4" w:rsidRPr="000C7FF6" w:rsidRDefault="00BB76D4" w:rsidP="00BB76D4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Numerical columns filled using mean</w:t>
      </w:r>
    </w:p>
    <w:p w14:paraId="74908C9A" w14:textId="77777777" w:rsidR="00BB76D4" w:rsidRPr="000C7FF6" w:rsidRDefault="00BB76D4" w:rsidP="00BB76D4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Categorical columns filled using mode</w:t>
      </w:r>
    </w:p>
    <w:p w14:paraId="686EF46B" w14:textId="77777777" w:rsidR="00BB76D4" w:rsidRPr="000C7FF6" w:rsidRDefault="00BB76D4" w:rsidP="00BB76D4">
      <w:pPr>
        <w:pStyle w:val="Heading3"/>
        <w:rPr>
          <w:rFonts w:ascii="Times New Roman" w:hAnsi="Times New Roman" w:cs="Times New Roman"/>
          <w:color w:val="000000"/>
        </w:rPr>
      </w:pPr>
      <w:r w:rsidRPr="000C7FF6">
        <w:rPr>
          <w:rFonts w:ascii="Times New Roman" w:hAnsi="Times New Roman" w:cs="Times New Roman"/>
          <w:color w:val="000000"/>
        </w:rPr>
        <w:t>Duplicate Rows</w:t>
      </w:r>
    </w:p>
    <w:p w14:paraId="03A38C1C" w14:textId="77777777" w:rsidR="00BB76D4" w:rsidRDefault="00BB76D4" w:rsidP="00BB76D4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Removed duplicate records</w:t>
      </w:r>
    </w:p>
    <w:p w14:paraId="3A1947B9" w14:textId="77777777" w:rsidR="000C7FF6" w:rsidRPr="000C7FF6" w:rsidRDefault="000C7FF6" w:rsidP="000C7FF6">
      <w:pPr>
        <w:spacing w:before="100" w:beforeAutospacing="1" w:after="100" w:afterAutospacing="1"/>
        <w:rPr>
          <w:rFonts w:ascii="Times New Roman" w:hAnsi="Times New Roman"/>
          <w:color w:val="000000"/>
        </w:rPr>
      </w:pPr>
    </w:p>
    <w:p w14:paraId="3442BC7B" w14:textId="0F1F11CB" w:rsidR="00BB76D4" w:rsidRDefault="00BB76D4" w:rsidP="00BB76D4">
      <w:pPr>
        <w:pStyle w:val="Heading3"/>
        <w:rPr>
          <w:rFonts w:ascii="Times New Roman" w:hAnsi="Times New Roman" w:cs="Times New Roman"/>
          <w:color w:val="000000"/>
          <w:rtl/>
          <w:lang w:val="en-US"/>
        </w:rPr>
      </w:pPr>
      <w:r w:rsidRPr="000C7FF6">
        <w:rPr>
          <w:rFonts w:ascii="Times New Roman" w:hAnsi="Times New Roman" w:cs="Times New Roman"/>
          <w:color w:val="000000"/>
        </w:rPr>
        <w:t>Code</w:t>
      </w:r>
      <w:r w:rsidRPr="000C7FF6">
        <w:rPr>
          <w:rFonts w:ascii="Times New Roman" w:hAnsi="Times New Roman" w:cs="Times New Roman"/>
          <w:color w:val="000000"/>
          <w:lang w:val="en-US"/>
        </w:rPr>
        <w:t>:</w:t>
      </w:r>
    </w:p>
    <w:p w14:paraId="3EA8469E" w14:textId="77777777" w:rsidR="000C7FF6" w:rsidRPr="000C7FF6" w:rsidRDefault="000C7FF6" w:rsidP="000C7FF6"/>
    <w:p w14:paraId="5D6502B9" w14:textId="77777777" w:rsidR="00BB76D4" w:rsidRPr="000C7FF6" w:rsidRDefault="00BB76D4" w:rsidP="00BB76D4">
      <w:pPr>
        <w:rPr>
          <w:rFonts w:ascii="Times New Roman" w:hAnsi="Times New Roman"/>
        </w:rPr>
      </w:pPr>
    </w:p>
    <w:p w14:paraId="4CC69091" w14:textId="6C07777B" w:rsidR="00232FB5" w:rsidRPr="000C7FF6" w:rsidRDefault="00BB76D4" w:rsidP="00232FB5">
      <w:pPr>
        <w:pStyle w:val="HintText"/>
        <w:rPr>
          <w:rFonts w:ascii="Times New Roman" w:hAnsi="Times New Roman" w:cs="Times New Roman"/>
          <w:sz w:val="24"/>
          <w:szCs w:val="24"/>
        </w:rPr>
      </w:pP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df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.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drop_duplicates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inplace</w:t>
      </w:r>
      <w:proofErr w:type="spellEnd"/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b"/>
          <w:rFonts w:ascii="Times New Roman" w:hAnsi="Times New Roman" w:cs="Times New Roman"/>
          <w:color w:val="000000"/>
          <w:sz w:val="24"/>
          <w:szCs w:val="24"/>
        </w:rPr>
        <w:t>True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df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"Critic_Score"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.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fillna(</w:t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df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"Critic_Score"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.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mean(),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inplace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b"/>
          <w:rFonts w:ascii="Times New Roman" w:hAnsi="Times New Roman" w:cs="Times New Roman"/>
          <w:color w:val="000000"/>
          <w:sz w:val="24"/>
          <w:szCs w:val="24"/>
        </w:rPr>
        <w:t>True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User_Score</w:t>
      </w:r>
      <w:proofErr w:type="spellEnd"/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0C7FF6">
        <w:rPr>
          <w:rFonts w:ascii="Times New Roman" w:hAnsi="Times New Roman" w:cs="Times New Roman"/>
          <w:color w:val="000000"/>
          <w:sz w:val="24"/>
          <w:szCs w:val="24"/>
        </w:rPr>
        <w:t>fillna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User_Score</w:t>
      </w:r>
      <w:proofErr w:type="spellEnd"/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.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mean(),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inplace</w:t>
      </w:r>
      <w:proofErr w:type="spellEnd"/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b"/>
          <w:rFonts w:ascii="Times New Roman" w:hAnsi="Times New Roman" w:cs="Times New Roman"/>
          <w:color w:val="000000"/>
          <w:sz w:val="24"/>
          <w:szCs w:val="24"/>
        </w:rPr>
        <w:t>True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"Genre"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0C7FF6">
        <w:rPr>
          <w:rFonts w:ascii="Times New Roman" w:hAnsi="Times New Roman" w:cs="Times New Roman"/>
          <w:color w:val="000000"/>
          <w:sz w:val="24"/>
          <w:szCs w:val="24"/>
        </w:rPr>
        <w:t>fillna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"Genre"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.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mode()[</w:t>
      </w:r>
      <w:r w:rsidRPr="000C7FF6">
        <w:rPr>
          <w:rStyle w:val="b"/>
          <w:rFonts w:ascii="Times New Roman" w:hAnsi="Times New Roman" w:cs="Times New Roman"/>
          <w:color w:val="000000"/>
          <w:sz w:val="24"/>
          <w:szCs w:val="24"/>
        </w:rPr>
        <w:t>0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],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inplace</w:t>
      </w:r>
      <w:proofErr w:type="spellEnd"/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b"/>
          <w:rFonts w:ascii="Times New Roman" w:hAnsi="Times New Roman" w:cs="Times New Roman"/>
          <w:color w:val="000000"/>
          <w:sz w:val="24"/>
          <w:szCs w:val="24"/>
        </w:rPr>
        <w:t>True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"Platform"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0C7FF6">
        <w:rPr>
          <w:rFonts w:ascii="Times New Roman" w:hAnsi="Times New Roman" w:cs="Times New Roman"/>
          <w:color w:val="000000"/>
          <w:sz w:val="24"/>
          <w:szCs w:val="24"/>
        </w:rPr>
        <w:t>fillna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"Platform"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.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mode()[</w:t>
      </w:r>
      <w:r w:rsidRPr="000C7FF6">
        <w:rPr>
          <w:rStyle w:val="b"/>
          <w:rFonts w:ascii="Times New Roman" w:hAnsi="Times New Roman" w:cs="Times New Roman"/>
          <w:color w:val="000000"/>
          <w:sz w:val="24"/>
          <w:szCs w:val="24"/>
        </w:rPr>
        <w:t>0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],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inplace</w:t>
      </w:r>
      <w:proofErr w:type="spellEnd"/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b"/>
          <w:rFonts w:ascii="Times New Roman" w:hAnsi="Times New Roman" w:cs="Times New Roman"/>
          <w:color w:val="000000"/>
          <w:sz w:val="24"/>
          <w:szCs w:val="24"/>
        </w:rPr>
        <w:t>True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40959FC5" w14:textId="77777777" w:rsidR="00BB76D4" w:rsidRDefault="00BB76D4" w:rsidP="00232FB5">
      <w:pPr>
        <w:pStyle w:val="HintText"/>
      </w:pPr>
    </w:p>
    <w:p w14:paraId="0D27C79C" w14:textId="77777777" w:rsidR="00BB76D4" w:rsidRDefault="00BB76D4" w:rsidP="00232FB5">
      <w:pPr>
        <w:pStyle w:val="HintText"/>
      </w:pPr>
    </w:p>
    <w:p w14:paraId="78A4DA52" w14:textId="2AC640FC" w:rsidR="00232FB5" w:rsidRPr="000C7FF6" w:rsidRDefault="00232FB5" w:rsidP="00232FB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</w:pPr>
      <w:r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Treating the Categorical Variables</w:t>
      </w:r>
      <w:r w:rsidR="00DF4214"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 xml:space="preserve"> (1 Point)</w:t>
      </w:r>
    </w:p>
    <w:p w14:paraId="49152B89" w14:textId="77777777" w:rsidR="00232FB5" w:rsidRDefault="00232FB5" w:rsidP="00232FB5">
      <w:pPr>
        <w:pStyle w:val="HintText"/>
      </w:pPr>
    </w:p>
    <w:p w14:paraId="3E06D4C7" w14:textId="77777777" w:rsidR="000C7FF6" w:rsidRDefault="000C7FF6" w:rsidP="00232FB5">
      <w:pPr>
        <w:pStyle w:val="HintText"/>
      </w:pPr>
    </w:p>
    <w:p w14:paraId="36F456A7" w14:textId="77777777" w:rsidR="00BB76D4" w:rsidRPr="000C7FF6" w:rsidRDefault="00BB76D4" w:rsidP="00BB76D4">
      <w:pPr>
        <w:pStyle w:val="Heading3"/>
        <w:rPr>
          <w:rFonts w:ascii="Times New Roman" w:eastAsia="Times New Roman" w:hAnsi="Times New Roman" w:cs="Times New Roman"/>
          <w:color w:val="000000"/>
        </w:rPr>
      </w:pPr>
      <w:r w:rsidRPr="000C7FF6">
        <w:rPr>
          <w:rFonts w:ascii="Times New Roman" w:hAnsi="Times New Roman" w:cs="Times New Roman"/>
          <w:color w:val="000000"/>
        </w:rPr>
        <w:t>Types of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475"/>
      </w:tblGrid>
      <w:tr w:rsidR="00BB76D4" w:rsidRPr="000C7FF6" w14:paraId="51A7308E" w14:textId="77777777" w:rsidTr="00BB76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D04BB" w14:textId="3A8CAF9D" w:rsidR="00BB76D4" w:rsidRPr="000C7FF6" w:rsidRDefault="00BB76D4" w:rsidP="00BB76D4">
            <w:pPr>
              <w:rPr>
                <w:rFonts w:ascii="Times New Roman" w:hAnsi="Times New Roman"/>
                <w:b/>
                <w:bCs/>
              </w:rPr>
            </w:pPr>
            <w:r w:rsidRPr="000C7FF6">
              <w:rPr>
                <w:rFonts w:ascii="Times New Roman" w:hAnsi="Times New Roman"/>
                <w:b/>
                <w:bCs/>
              </w:rPr>
              <w:t xml:space="preserve">Variable                          </w:t>
            </w:r>
          </w:p>
        </w:tc>
        <w:tc>
          <w:tcPr>
            <w:tcW w:w="0" w:type="auto"/>
            <w:vAlign w:val="center"/>
            <w:hideMark/>
          </w:tcPr>
          <w:p w14:paraId="469B5F63" w14:textId="288F65CC" w:rsidR="00BB76D4" w:rsidRPr="000C7FF6" w:rsidRDefault="00BB76D4" w:rsidP="00BB76D4">
            <w:pPr>
              <w:rPr>
                <w:rFonts w:ascii="Times New Roman" w:hAnsi="Times New Roman"/>
                <w:b/>
                <w:bCs/>
              </w:rPr>
            </w:pPr>
            <w:r w:rsidRPr="000C7FF6">
              <w:rPr>
                <w:rFonts w:ascii="Times New Roman" w:hAnsi="Times New Roman"/>
                <w:b/>
                <w:bCs/>
              </w:rPr>
              <w:t xml:space="preserve">        Type</w:t>
            </w:r>
          </w:p>
        </w:tc>
      </w:tr>
      <w:tr w:rsidR="00BB76D4" w:rsidRPr="000C7FF6" w14:paraId="32FAC38B" w14:textId="77777777" w:rsidTr="00BB7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9E64" w14:textId="77777777" w:rsidR="00BB76D4" w:rsidRPr="000C7FF6" w:rsidRDefault="00BB76D4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640F1DE5" w14:textId="395F269E" w:rsidR="00BB76D4" w:rsidRPr="000C7FF6" w:rsidRDefault="00BB76D4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 xml:space="preserve">        Nominal</w:t>
            </w:r>
          </w:p>
        </w:tc>
      </w:tr>
      <w:tr w:rsidR="00BB76D4" w:rsidRPr="000C7FF6" w14:paraId="1F05D9BB" w14:textId="77777777" w:rsidTr="00BB7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6DCE" w14:textId="77777777" w:rsidR="00BB76D4" w:rsidRPr="000C7FF6" w:rsidRDefault="00BB76D4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87D6E86" w14:textId="3614A5BC" w:rsidR="00BB76D4" w:rsidRPr="000C7FF6" w:rsidRDefault="00BB76D4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 xml:space="preserve">        Nominal</w:t>
            </w:r>
          </w:p>
        </w:tc>
      </w:tr>
      <w:tr w:rsidR="00BB76D4" w:rsidRPr="000C7FF6" w14:paraId="46847D00" w14:textId="77777777" w:rsidTr="00BB7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A69D" w14:textId="77777777" w:rsidR="00BB76D4" w:rsidRPr="000C7FF6" w:rsidRDefault="00BB76D4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1BCA9A0C" w14:textId="51D2A5E3" w:rsidR="00BB76D4" w:rsidRPr="000C7FF6" w:rsidRDefault="00BB76D4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 xml:space="preserve">        Ordinal</w:t>
            </w:r>
          </w:p>
        </w:tc>
      </w:tr>
      <w:tr w:rsidR="00BB76D4" w:rsidRPr="000C7FF6" w14:paraId="767F52FD" w14:textId="77777777" w:rsidTr="00BB7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3D25" w14:textId="77777777" w:rsidR="00BB76D4" w:rsidRPr="000C7FF6" w:rsidRDefault="00BB76D4">
            <w:pPr>
              <w:rPr>
                <w:rFonts w:ascii="Times New Roman" w:hAnsi="Times New Roman"/>
              </w:rPr>
            </w:pPr>
            <w:proofErr w:type="spellStart"/>
            <w:r w:rsidRPr="000C7FF6">
              <w:rPr>
                <w:rFonts w:ascii="Times New Roman" w:hAnsi="Times New Roman"/>
              </w:rPr>
              <w:t>Global_Sales_Level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28D9B" w14:textId="0F70E8A2" w:rsidR="00BB76D4" w:rsidRPr="000C7FF6" w:rsidRDefault="00BB76D4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 xml:space="preserve">        Binary / </w:t>
            </w:r>
            <w:proofErr w:type="gramStart"/>
            <w:r w:rsidRPr="000C7FF6">
              <w:rPr>
                <w:rFonts w:ascii="Times New Roman" w:hAnsi="Times New Roman"/>
              </w:rPr>
              <w:t>Multi-class</w:t>
            </w:r>
            <w:proofErr w:type="gramEnd"/>
          </w:p>
        </w:tc>
      </w:tr>
      <w:tr w:rsidR="00BB76D4" w:rsidRPr="000C7FF6" w14:paraId="2905D5C8" w14:textId="77777777" w:rsidTr="00BB76D4">
        <w:trPr>
          <w:tblCellSpacing w:w="15" w:type="dxa"/>
        </w:trPr>
        <w:tc>
          <w:tcPr>
            <w:tcW w:w="0" w:type="auto"/>
            <w:vAlign w:val="center"/>
          </w:tcPr>
          <w:p w14:paraId="2002EFE8" w14:textId="77777777" w:rsidR="00BB76D4" w:rsidRPr="000C7FF6" w:rsidRDefault="00BB76D4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Align w:val="center"/>
          </w:tcPr>
          <w:p w14:paraId="2BBA66C8" w14:textId="77777777" w:rsidR="00BB76D4" w:rsidRPr="000C7FF6" w:rsidRDefault="00BB76D4">
            <w:pPr>
              <w:rPr>
                <w:rFonts w:ascii="Times New Roman" w:hAnsi="Times New Roman"/>
              </w:rPr>
            </w:pPr>
          </w:p>
        </w:tc>
      </w:tr>
    </w:tbl>
    <w:p w14:paraId="0D9FB264" w14:textId="77777777" w:rsidR="00BB76D4" w:rsidRPr="000C7FF6" w:rsidRDefault="00BB76D4" w:rsidP="00BB76D4">
      <w:pPr>
        <w:pStyle w:val="Heading3"/>
        <w:rPr>
          <w:rFonts w:ascii="Times New Roman" w:hAnsi="Times New Roman" w:cs="Times New Roman"/>
          <w:color w:val="000000"/>
        </w:rPr>
      </w:pPr>
      <w:r w:rsidRPr="000C7FF6">
        <w:rPr>
          <w:rFonts w:ascii="Times New Roman" w:hAnsi="Times New Roman" w:cs="Times New Roman"/>
          <w:color w:val="000000"/>
        </w:rPr>
        <w:t>Encoding Technique Used</w:t>
      </w:r>
    </w:p>
    <w:p w14:paraId="428B712F" w14:textId="77777777" w:rsidR="00BB76D4" w:rsidRPr="000C7FF6" w:rsidRDefault="00BB76D4" w:rsidP="00BB76D4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Style w:val="Strong"/>
          <w:rFonts w:ascii="Times New Roman" w:hAnsi="Times New Roman"/>
          <w:color w:val="000000"/>
        </w:rPr>
        <w:t>One Hot Encoding</w:t>
      </w:r>
      <w:r w:rsidRPr="000C7FF6">
        <w:rPr>
          <w:rStyle w:val="apple-converted-space"/>
          <w:rFonts w:ascii="Times New Roman" w:hAnsi="Times New Roman"/>
          <w:color w:val="000000"/>
        </w:rPr>
        <w:t> </w:t>
      </w:r>
      <w:r w:rsidRPr="000C7FF6">
        <w:rPr>
          <w:rFonts w:ascii="Times New Roman" w:hAnsi="Times New Roman"/>
          <w:color w:val="000000"/>
        </w:rPr>
        <w:t>for Genre and Platform</w:t>
      </w:r>
    </w:p>
    <w:p w14:paraId="7A81DD28" w14:textId="77777777" w:rsidR="00BB76D4" w:rsidRPr="000C7FF6" w:rsidRDefault="00BB76D4" w:rsidP="00BB76D4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Style w:val="Strong"/>
          <w:rFonts w:ascii="Times New Roman" w:hAnsi="Times New Roman"/>
          <w:color w:val="000000"/>
        </w:rPr>
        <w:t>Label Encoding</w:t>
      </w:r>
      <w:r w:rsidRPr="000C7FF6">
        <w:rPr>
          <w:rStyle w:val="apple-converted-space"/>
          <w:rFonts w:ascii="Times New Roman" w:hAnsi="Times New Roman"/>
          <w:color w:val="000000"/>
        </w:rPr>
        <w:t> </w:t>
      </w:r>
      <w:r w:rsidRPr="000C7FF6">
        <w:rPr>
          <w:rFonts w:ascii="Times New Roman" w:hAnsi="Times New Roman"/>
          <w:color w:val="000000"/>
        </w:rPr>
        <w:t>for Rating</w:t>
      </w:r>
    </w:p>
    <w:p w14:paraId="47610C8C" w14:textId="77777777" w:rsidR="00BB76D4" w:rsidRPr="000C7FF6" w:rsidRDefault="00BB76D4" w:rsidP="00232FB5">
      <w:pPr>
        <w:pStyle w:val="HintText"/>
        <w:rPr>
          <w:rFonts w:ascii="Times New Roman" w:hAnsi="Times New Roman" w:cs="Times New Roman"/>
          <w:sz w:val="24"/>
          <w:szCs w:val="24"/>
        </w:rPr>
      </w:pPr>
    </w:p>
    <w:p w14:paraId="397B6AFC" w14:textId="77777777" w:rsidR="00BB76D4" w:rsidRPr="000C7FF6" w:rsidRDefault="00BB76D4" w:rsidP="00BB76D4">
      <w:pPr>
        <w:pStyle w:val="Heading3"/>
        <w:rPr>
          <w:rFonts w:ascii="Times New Roman" w:eastAsia="Times New Roman" w:hAnsi="Times New Roman" w:cs="Times New Roman"/>
          <w:color w:val="000000"/>
        </w:rPr>
      </w:pPr>
      <w:r w:rsidRPr="000C7FF6">
        <w:rPr>
          <w:rFonts w:ascii="Times New Roman" w:hAnsi="Times New Roman" w:cs="Times New Roman"/>
          <w:color w:val="000000"/>
        </w:rPr>
        <w:t>Reason</w:t>
      </w:r>
    </w:p>
    <w:p w14:paraId="4EC41A71" w14:textId="77777777" w:rsidR="00BB76D4" w:rsidRPr="000C7FF6" w:rsidRDefault="00BB76D4" w:rsidP="00BB76D4">
      <w:pPr>
        <w:pStyle w:val="NormalWeb"/>
        <w:rPr>
          <w:color w:val="000000"/>
        </w:rPr>
      </w:pPr>
      <w:r w:rsidRPr="000C7FF6">
        <w:rPr>
          <w:color w:val="000000"/>
        </w:rPr>
        <w:t>One Hot Encoding prevents false ranking between categories.</w:t>
      </w:r>
    </w:p>
    <w:p w14:paraId="429B6D39" w14:textId="7A501736" w:rsidR="00BB76D4" w:rsidRPr="000C7FF6" w:rsidRDefault="00BB76D4" w:rsidP="00232FB5">
      <w:pPr>
        <w:pStyle w:val="HintText"/>
        <w:rPr>
          <w:rFonts w:ascii="Times New Roman" w:hAnsi="Times New Roman" w:cs="Times New Roman"/>
          <w:sz w:val="24"/>
          <w:szCs w:val="24"/>
          <w:lang w:val="en-AE"/>
        </w:rPr>
      </w:pPr>
      <w:r w:rsidRPr="000C7FF6">
        <w:rPr>
          <w:rStyle w:val="e"/>
          <w:rFonts w:ascii="Times New Roman" w:hAnsi="Times New Roman" w:cs="Times New Roman"/>
          <w:b/>
          <w:bCs/>
          <w:color w:val="000000"/>
          <w:sz w:val="24"/>
          <w:szCs w:val="24"/>
        </w:rPr>
        <w:t>Code:</w:t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 xml:space="preserve"> df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pd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.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get_</w:t>
      </w:r>
      <w:proofErr w:type="gramStart"/>
      <w:r w:rsidRPr="000C7FF6">
        <w:rPr>
          <w:rFonts w:ascii="Times New Roman" w:hAnsi="Times New Roman" w:cs="Times New Roman"/>
          <w:color w:val="000000"/>
          <w:sz w:val="24"/>
          <w:szCs w:val="24"/>
        </w:rPr>
        <w:t>dummies(</w:t>
      </w:r>
      <w:proofErr w:type="gramEnd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df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columns</w:t>
      </w:r>
      <w:proofErr w:type="gramStart"/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gramEnd"/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"Genre"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"Platform"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],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drop_first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b"/>
          <w:rFonts w:ascii="Times New Roman" w:hAnsi="Times New Roman" w:cs="Times New Roman"/>
          <w:color w:val="000000"/>
          <w:sz w:val="24"/>
          <w:szCs w:val="24"/>
        </w:rPr>
        <w:t>True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7EFB619D" w14:textId="77777777" w:rsidR="00BB76D4" w:rsidRPr="000C7FF6" w:rsidRDefault="00BB76D4" w:rsidP="00232FB5">
      <w:pPr>
        <w:pStyle w:val="HintText"/>
        <w:rPr>
          <w:rFonts w:ascii="Times New Roman" w:hAnsi="Times New Roman" w:cs="Times New Roman"/>
          <w:sz w:val="24"/>
          <w:szCs w:val="24"/>
        </w:rPr>
      </w:pPr>
    </w:p>
    <w:p w14:paraId="0930CEA4" w14:textId="77777777" w:rsidR="00BB76D4" w:rsidRDefault="00BB76D4" w:rsidP="00232FB5">
      <w:pPr>
        <w:pStyle w:val="HintText"/>
      </w:pPr>
    </w:p>
    <w:p w14:paraId="6FB12918" w14:textId="77777777" w:rsidR="00BB76D4" w:rsidRDefault="00BB76D4" w:rsidP="00232FB5">
      <w:pPr>
        <w:pStyle w:val="HintText"/>
      </w:pPr>
    </w:p>
    <w:p w14:paraId="797F0B6A" w14:textId="77777777" w:rsidR="00BB76D4" w:rsidRDefault="00BB76D4" w:rsidP="00232FB5">
      <w:pPr>
        <w:pStyle w:val="HintText"/>
      </w:pPr>
    </w:p>
    <w:p w14:paraId="21CEE35A" w14:textId="77777777" w:rsidR="00BB76D4" w:rsidRDefault="00BB76D4" w:rsidP="00232FB5">
      <w:pPr>
        <w:pStyle w:val="HintText"/>
      </w:pPr>
    </w:p>
    <w:p w14:paraId="22872459" w14:textId="77777777" w:rsidR="00BB76D4" w:rsidRDefault="00BB76D4" w:rsidP="00232FB5">
      <w:pPr>
        <w:pStyle w:val="HintText"/>
      </w:pPr>
    </w:p>
    <w:p w14:paraId="0FABFF9B" w14:textId="77777777" w:rsidR="00BB76D4" w:rsidRDefault="00BB76D4" w:rsidP="00232FB5">
      <w:pPr>
        <w:pStyle w:val="HintText"/>
      </w:pPr>
    </w:p>
    <w:p w14:paraId="20AA7831" w14:textId="77777777" w:rsidR="00BB76D4" w:rsidRDefault="00BB76D4" w:rsidP="00232FB5">
      <w:pPr>
        <w:pStyle w:val="HintText"/>
      </w:pPr>
    </w:p>
    <w:p w14:paraId="4C33F658" w14:textId="2E37245E" w:rsidR="00232FB5" w:rsidRPr="000C7FF6" w:rsidRDefault="00232FB5" w:rsidP="00232FB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</w:pPr>
      <w:r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Splitting the Dataset</w:t>
      </w:r>
      <w:r w:rsidR="00DF4214"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 xml:space="preserve"> (1 Point)</w:t>
      </w:r>
    </w:p>
    <w:p w14:paraId="1C351E51" w14:textId="77777777" w:rsidR="00BB76D4" w:rsidRPr="000C7FF6" w:rsidRDefault="00BB76D4" w:rsidP="00BB76D4">
      <w:pPr>
        <w:pStyle w:val="NormalWeb"/>
        <w:rPr>
          <w:color w:val="000000"/>
        </w:rPr>
      </w:pPr>
      <w:r w:rsidRPr="000C7FF6">
        <w:rPr>
          <w:color w:val="000000"/>
        </w:rPr>
        <w:t>The dataset is split into training and testing sets to evaluate model performance on unseen data.</w:t>
      </w:r>
    </w:p>
    <w:p w14:paraId="3CD8D900" w14:textId="77777777" w:rsidR="00BB76D4" w:rsidRPr="000C7FF6" w:rsidRDefault="00BB76D4" w:rsidP="00BB76D4">
      <w:pPr>
        <w:pStyle w:val="Heading3"/>
        <w:rPr>
          <w:rFonts w:ascii="Times New Roman" w:hAnsi="Times New Roman" w:cs="Times New Roman"/>
          <w:color w:val="000000"/>
        </w:rPr>
      </w:pPr>
      <w:r w:rsidRPr="000C7FF6">
        <w:rPr>
          <w:rFonts w:ascii="Times New Roman" w:hAnsi="Times New Roman" w:cs="Times New Roman"/>
          <w:color w:val="000000"/>
        </w:rPr>
        <w:t>Ratio Used:</w:t>
      </w:r>
    </w:p>
    <w:p w14:paraId="6609AB17" w14:textId="77777777" w:rsidR="00BB76D4" w:rsidRPr="000C7FF6" w:rsidRDefault="00BB76D4" w:rsidP="00BB76D4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80% Training</w:t>
      </w:r>
    </w:p>
    <w:p w14:paraId="1BF5863F" w14:textId="77777777" w:rsidR="00BB76D4" w:rsidRPr="000C7FF6" w:rsidRDefault="00BB76D4" w:rsidP="00BB76D4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20% Testing</w:t>
      </w:r>
    </w:p>
    <w:p w14:paraId="352BE026" w14:textId="77777777" w:rsidR="00BB76D4" w:rsidRPr="000C7FF6" w:rsidRDefault="00BB76D4" w:rsidP="00BB76D4">
      <w:pPr>
        <w:pStyle w:val="Heading3"/>
        <w:rPr>
          <w:rFonts w:ascii="Times New Roman" w:hAnsi="Times New Roman" w:cs="Times New Roman"/>
          <w:color w:val="000000"/>
        </w:rPr>
      </w:pPr>
      <w:r w:rsidRPr="000C7FF6">
        <w:rPr>
          <w:rFonts w:ascii="Times New Roman" w:hAnsi="Times New Roman" w:cs="Times New Roman"/>
          <w:color w:val="000000"/>
        </w:rPr>
        <w:t>Why?</w:t>
      </w:r>
    </w:p>
    <w:p w14:paraId="6F42F3A9" w14:textId="77777777" w:rsidR="00BB76D4" w:rsidRPr="000C7FF6" w:rsidRDefault="00BB76D4" w:rsidP="00BB76D4">
      <w:pPr>
        <w:pStyle w:val="NormalWeb"/>
        <w:rPr>
          <w:color w:val="000000"/>
        </w:rPr>
      </w:pPr>
      <w:r w:rsidRPr="000C7FF6">
        <w:rPr>
          <w:color w:val="000000"/>
        </w:rPr>
        <w:t>80% gives enough learning data while 20% gives reliable testing.</w:t>
      </w:r>
    </w:p>
    <w:p w14:paraId="0BD18857" w14:textId="4F14436E" w:rsidR="00232FB5" w:rsidRPr="000C7FF6" w:rsidRDefault="00BB76D4" w:rsidP="00232FB5">
      <w:pPr>
        <w:pStyle w:val="HintText"/>
        <w:rPr>
          <w:rFonts w:ascii="Times New Roman" w:hAnsi="Times New Roman" w:cs="Times New Roman"/>
          <w:sz w:val="24"/>
          <w:szCs w:val="24"/>
        </w:rPr>
      </w:pPr>
      <w:r w:rsidRPr="000C7FF6">
        <w:rPr>
          <w:rFonts w:ascii="Times New Roman" w:hAnsi="Times New Roman" w:cs="Times New Roman"/>
          <w:sz w:val="24"/>
          <w:szCs w:val="24"/>
        </w:rPr>
        <w:t>Code:</w:t>
      </w:r>
    </w:p>
    <w:p w14:paraId="592D0201" w14:textId="5D8E3AD6" w:rsidR="00BB76D4" w:rsidRPr="00BB76D4" w:rsidRDefault="00BB76D4" w:rsidP="00232FB5">
      <w:pPr>
        <w:pStyle w:val="HintText"/>
      </w:pP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from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proofErr w:type="gram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sklearn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.</w:t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model</w:t>
      </w:r>
      <w:proofErr w:type="gramEnd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_selection</w:t>
      </w:r>
      <w:proofErr w:type="spellEnd"/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import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train_test_split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X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proofErr w:type="gram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df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.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drop</w:t>
      </w:r>
      <w:proofErr w:type="spellEnd"/>
      <w:proofErr w:type="gramEnd"/>
      <w:r w:rsidRPr="000C7FF6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Global_Sales</w:t>
      </w:r>
      <w:proofErr w:type="spellEnd"/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axis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b"/>
          <w:rFonts w:ascii="Times New Roman" w:hAnsi="Times New Roman" w:cs="Times New Roman"/>
          <w:color w:val="000000"/>
          <w:sz w:val="24"/>
          <w:szCs w:val="24"/>
        </w:rPr>
        <w:t>1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y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Global_Sales</w:t>
      </w:r>
      <w:proofErr w:type="spellEnd"/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X_train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X_test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y_train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y_test</w:t>
      </w:r>
      <w:proofErr w:type="spellEnd"/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train_test_</w:t>
      </w:r>
      <w:proofErr w:type="gram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split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X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y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test_size</w:t>
      </w:r>
      <w:proofErr w:type="spellEnd"/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b"/>
          <w:rFonts w:ascii="Times New Roman" w:hAnsi="Times New Roman" w:cs="Times New Roman"/>
          <w:color w:val="000000"/>
          <w:sz w:val="24"/>
          <w:szCs w:val="24"/>
        </w:rPr>
        <w:t>0.2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random_state</w:t>
      </w:r>
      <w:proofErr w:type="spellEnd"/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b"/>
          <w:rFonts w:ascii="Times New Roman" w:hAnsi="Times New Roman" w:cs="Times New Roman"/>
          <w:color w:val="000000"/>
          <w:sz w:val="24"/>
          <w:szCs w:val="24"/>
        </w:rPr>
        <w:t>42</w:t>
      </w:r>
      <w:r>
        <w:rPr>
          <w:color w:val="000000"/>
        </w:rPr>
        <w:br/>
        <w:t>)</w:t>
      </w:r>
    </w:p>
    <w:p w14:paraId="1BA891DA" w14:textId="77777777" w:rsidR="00BB76D4" w:rsidRDefault="00BB76D4" w:rsidP="00232FB5">
      <w:pPr>
        <w:pStyle w:val="HintText"/>
      </w:pPr>
    </w:p>
    <w:p w14:paraId="0FF117AD" w14:textId="77777777" w:rsidR="00BB76D4" w:rsidRDefault="00BB76D4" w:rsidP="00232FB5">
      <w:pPr>
        <w:pStyle w:val="HintText"/>
      </w:pPr>
    </w:p>
    <w:p w14:paraId="3978079D" w14:textId="77777777" w:rsidR="00BB76D4" w:rsidRDefault="00BB76D4" w:rsidP="00232FB5">
      <w:pPr>
        <w:pStyle w:val="HintText"/>
      </w:pPr>
    </w:p>
    <w:p w14:paraId="75B0576A" w14:textId="77777777" w:rsidR="001474EC" w:rsidRPr="000C7FF6" w:rsidRDefault="001474EC" w:rsidP="001474EC">
      <w:pPr>
        <w:pStyle w:val="NormalWeb"/>
        <w:rPr>
          <w:rFonts w:asciiTheme="majorHAnsi" w:hAnsiTheme="majorHAnsi" w:cstheme="majorHAnsi"/>
          <w:b/>
          <w:bCs/>
          <w:color w:val="001A74" w:themeColor="accent1" w:themeShade="BF"/>
          <w:sz w:val="32"/>
          <w:szCs w:val="32"/>
        </w:rPr>
      </w:pPr>
      <w:r w:rsidRPr="000C7FF6">
        <w:rPr>
          <w:rStyle w:val="Strong"/>
          <w:rFonts w:asciiTheme="majorHAnsi" w:hAnsiTheme="majorHAnsi" w:cstheme="majorHAnsi"/>
          <w:b w:val="0"/>
          <w:bCs w:val="0"/>
          <w:color w:val="001A74" w:themeColor="accent1" w:themeShade="BF"/>
          <w:sz w:val="32"/>
          <w:szCs w:val="32"/>
        </w:rPr>
        <w:t>Feature Scaling (1 Point)</w:t>
      </w:r>
    </w:p>
    <w:p w14:paraId="08A7DB2F" w14:textId="77777777" w:rsidR="00BB76D4" w:rsidRPr="000C7FF6" w:rsidRDefault="00BB76D4" w:rsidP="00BB76D4">
      <w:pPr>
        <w:pStyle w:val="NormalWeb"/>
        <w:rPr>
          <w:color w:val="000000"/>
        </w:rPr>
      </w:pPr>
      <w:r w:rsidRPr="000C7FF6">
        <w:rPr>
          <w:color w:val="000000"/>
        </w:rPr>
        <w:t>Feature scaling was applied because some algorithms (KNN, SVM, Regression) perform better when variables are on similar scale.</w:t>
      </w:r>
    </w:p>
    <w:p w14:paraId="2A904FA6" w14:textId="77777777" w:rsidR="00BB76D4" w:rsidRPr="000C7FF6" w:rsidRDefault="00BB76D4" w:rsidP="00BB76D4">
      <w:pPr>
        <w:pStyle w:val="Heading3"/>
        <w:rPr>
          <w:rFonts w:ascii="Times New Roman" w:hAnsi="Times New Roman" w:cs="Times New Roman"/>
          <w:color w:val="000000"/>
        </w:rPr>
      </w:pPr>
      <w:r w:rsidRPr="000C7FF6">
        <w:rPr>
          <w:rFonts w:ascii="Times New Roman" w:hAnsi="Times New Roman" w:cs="Times New Roman"/>
          <w:color w:val="000000"/>
        </w:rPr>
        <w:t>Technique Used:</w:t>
      </w:r>
    </w:p>
    <w:p w14:paraId="7D4C6845" w14:textId="77777777" w:rsidR="00BB76D4" w:rsidRPr="000C7FF6" w:rsidRDefault="00BB76D4" w:rsidP="00BB76D4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proofErr w:type="spellStart"/>
      <w:r w:rsidRPr="000C7FF6">
        <w:rPr>
          <w:rFonts w:ascii="Times New Roman" w:hAnsi="Times New Roman"/>
          <w:color w:val="000000"/>
        </w:rPr>
        <w:t>StandardScaler</w:t>
      </w:r>
      <w:proofErr w:type="spellEnd"/>
    </w:p>
    <w:p w14:paraId="62FA8364" w14:textId="77777777" w:rsidR="00232FB5" w:rsidRPr="000C7FF6" w:rsidRDefault="00232FB5" w:rsidP="00232FB5">
      <w:pPr>
        <w:pStyle w:val="HintText"/>
        <w:rPr>
          <w:rFonts w:ascii="Times New Roman" w:hAnsi="Times New Roman" w:cs="Times New Roman"/>
          <w:sz w:val="24"/>
          <w:szCs w:val="24"/>
        </w:rPr>
      </w:pPr>
    </w:p>
    <w:p w14:paraId="6D90F98F" w14:textId="03A33D7F" w:rsidR="00BB76D4" w:rsidRPr="000C7FF6" w:rsidRDefault="00BB76D4" w:rsidP="00232FB5">
      <w:pPr>
        <w:pStyle w:val="HintText"/>
        <w:rPr>
          <w:rFonts w:ascii="Times New Roman" w:hAnsi="Times New Roman" w:cs="Times New Roman"/>
          <w:sz w:val="24"/>
          <w:szCs w:val="24"/>
        </w:rPr>
      </w:pPr>
      <w:r w:rsidRPr="000C7FF6">
        <w:rPr>
          <w:rFonts w:ascii="Times New Roman" w:hAnsi="Times New Roman" w:cs="Times New Roman"/>
          <w:sz w:val="24"/>
          <w:szCs w:val="24"/>
        </w:rPr>
        <w:t xml:space="preserve">Code: </w:t>
      </w:r>
    </w:p>
    <w:p w14:paraId="0CDDB581" w14:textId="1BED3242" w:rsidR="00BB76D4" w:rsidRPr="000C7FF6" w:rsidRDefault="00BB76D4" w:rsidP="00232FB5">
      <w:pPr>
        <w:pStyle w:val="HintText"/>
        <w:rPr>
          <w:rFonts w:ascii="Times New Roman" w:hAnsi="Times New Roman" w:cs="Times New Roman"/>
          <w:sz w:val="24"/>
          <w:szCs w:val="24"/>
        </w:rPr>
      </w:pP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from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proofErr w:type="gram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sklearn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.</w:t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preprocessing</w:t>
      </w:r>
      <w:proofErr w:type="spellEnd"/>
      <w:proofErr w:type="gramEnd"/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import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StandardScaler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scaler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proofErr w:type="gram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StandardScaler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0C7FF6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X_train</w:t>
      </w:r>
      <w:proofErr w:type="spellEnd"/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scaler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.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fit_transform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X_train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X_test</w:t>
      </w:r>
      <w:proofErr w:type="spellEnd"/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proofErr w:type="gram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scaler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.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transform</w:t>
      </w:r>
      <w:proofErr w:type="spellEnd"/>
      <w:proofErr w:type="gramEnd"/>
      <w:r w:rsidRPr="000C7FF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X_test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3F8F8EE3" w14:textId="77777777" w:rsidR="00232FB5" w:rsidRDefault="00232FB5" w:rsidP="00232FB5">
      <w:pPr>
        <w:rPr>
          <w:rFonts w:cstheme="minorHAnsi"/>
        </w:rPr>
      </w:pPr>
    </w:p>
    <w:p w14:paraId="21C3A844" w14:textId="77777777" w:rsidR="000C7FF6" w:rsidRDefault="000C7FF6" w:rsidP="00232FB5">
      <w:pPr>
        <w:rPr>
          <w:rFonts w:cstheme="minorHAnsi"/>
        </w:rPr>
      </w:pPr>
    </w:p>
    <w:p w14:paraId="275361D5" w14:textId="77777777" w:rsidR="000C7FF6" w:rsidRDefault="000C7FF6" w:rsidP="00232FB5">
      <w:pPr>
        <w:rPr>
          <w:rFonts w:cstheme="minorHAnsi"/>
        </w:rPr>
      </w:pPr>
    </w:p>
    <w:p w14:paraId="0169621A" w14:textId="1E1B2DE2" w:rsidR="00232FB5" w:rsidRDefault="00232FB5" w:rsidP="00232FB5">
      <w:pPr>
        <w:pStyle w:val="Heading1"/>
        <w:rPr>
          <w:rStyle w:val="SubtleEmphasis"/>
          <w:rFonts w:asciiTheme="minorHAnsi" w:hAnsiTheme="minorHAnsi" w:cstheme="minorHAnsi"/>
          <w:iCs/>
        </w:rPr>
      </w:pPr>
      <w:r>
        <w:rPr>
          <w:rStyle w:val="SubtleEmphasis"/>
          <w:rFonts w:asciiTheme="minorHAnsi" w:hAnsiTheme="minorHAnsi" w:cstheme="minorHAnsi"/>
          <w:iCs/>
        </w:rPr>
        <w:t>Regression Model</w:t>
      </w:r>
      <w:r w:rsidR="00DF4214">
        <w:rPr>
          <w:rStyle w:val="SubtleEmphasis"/>
          <w:rFonts w:asciiTheme="minorHAnsi" w:hAnsiTheme="minorHAnsi" w:cstheme="minorHAnsi"/>
          <w:iCs/>
        </w:rPr>
        <w:t xml:space="preserve"> (7 Points)</w:t>
      </w:r>
    </w:p>
    <w:p w14:paraId="7D3CEE8A" w14:textId="77777777" w:rsidR="006E2089" w:rsidRDefault="006E2089" w:rsidP="00232FB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</w:pPr>
    </w:p>
    <w:p w14:paraId="42E5256F" w14:textId="69C62DAD" w:rsidR="00232FB5" w:rsidRDefault="00232FB5" w:rsidP="00232FB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</w:pPr>
      <w:r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Building the Regression Model</w:t>
      </w:r>
      <w:r w:rsidR="006E2089"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 xml:space="preserve"> (6 points)</w:t>
      </w:r>
    </w:p>
    <w:p w14:paraId="6949E273" w14:textId="77777777" w:rsidR="000C7FF6" w:rsidRPr="000C7FF6" w:rsidRDefault="000C7FF6" w:rsidP="00232FB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</w:pPr>
    </w:p>
    <w:p w14:paraId="190A229E" w14:textId="77777777" w:rsidR="00FF13E6" w:rsidRPr="000C7FF6" w:rsidRDefault="00FF13E6" w:rsidP="00FF13E6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7FF6">
        <w:rPr>
          <w:rFonts w:ascii="Times New Roman" w:hAnsi="Times New Roman" w:cs="Times New Roman"/>
          <w:color w:val="000000"/>
          <w:sz w:val="24"/>
          <w:szCs w:val="24"/>
        </w:rPr>
        <w:t>Models Implemented:</w:t>
      </w:r>
    </w:p>
    <w:p w14:paraId="34DEC930" w14:textId="77777777" w:rsidR="00FF13E6" w:rsidRPr="000C7FF6" w:rsidRDefault="00FF13E6" w:rsidP="00FF13E6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Linear Regression</w:t>
      </w:r>
    </w:p>
    <w:p w14:paraId="61D8FC58" w14:textId="77777777" w:rsidR="00FF13E6" w:rsidRPr="000C7FF6" w:rsidRDefault="00FF13E6" w:rsidP="00FF13E6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Polynomial Regression</w:t>
      </w:r>
    </w:p>
    <w:p w14:paraId="5C55A7DD" w14:textId="77777777" w:rsidR="00FF13E6" w:rsidRPr="000C7FF6" w:rsidRDefault="00FF13E6" w:rsidP="00FF13E6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Ridge Regression</w:t>
      </w:r>
    </w:p>
    <w:p w14:paraId="5D15B8B4" w14:textId="77777777" w:rsidR="00FF13E6" w:rsidRPr="000C7FF6" w:rsidRDefault="00FF13E6" w:rsidP="00FF13E6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Lasso Regression</w:t>
      </w:r>
    </w:p>
    <w:p w14:paraId="255BAF0E" w14:textId="77777777" w:rsidR="00FF13E6" w:rsidRPr="000C7FF6" w:rsidRDefault="00FF13E6" w:rsidP="00FF13E6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Elastic Net</w:t>
      </w:r>
    </w:p>
    <w:p w14:paraId="49576182" w14:textId="066D2EB4" w:rsidR="00FF13E6" w:rsidRDefault="00FF13E6" w:rsidP="00FF13E6"/>
    <w:p w14:paraId="3844A59F" w14:textId="77777777" w:rsidR="00FF13E6" w:rsidRPr="000C7FF6" w:rsidRDefault="00FF13E6" w:rsidP="00FF13E6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0C7FF6">
        <w:rPr>
          <w:rFonts w:ascii="Times New Roman" w:hAnsi="Times New Roman" w:cs="Times New Roman"/>
          <w:color w:val="000000"/>
          <w:sz w:val="24"/>
          <w:szCs w:val="24"/>
        </w:rPr>
        <w:t>Python Code</w:t>
      </w:r>
    </w:p>
    <w:p w14:paraId="3C92A618" w14:textId="77777777" w:rsidR="00FF13E6" w:rsidRDefault="00FF13E6" w:rsidP="00FF13E6">
      <w:pPr>
        <w:pStyle w:val="HTMLPreformatted"/>
        <w:rPr>
          <w:rStyle w:val="e"/>
          <w:color w:val="000000"/>
        </w:rPr>
      </w:pPr>
      <w:r>
        <w:rPr>
          <w:rStyle w:val="8"/>
          <w:color w:val="000000"/>
        </w:rPr>
        <w:t>from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e"/>
          <w:color w:val="000000"/>
        </w:rPr>
        <w:t>sklearn</w:t>
      </w:r>
      <w:r>
        <w:rPr>
          <w:rStyle w:val="8"/>
          <w:color w:val="000000"/>
        </w:rPr>
        <w:t>.</w:t>
      </w:r>
      <w:r>
        <w:rPr>
          <w:rStyle w:val="e"/>
          <w:color w:val="000000"/>
        </w:rPr>
        <w:t>linear</w:t>
      </w:r>
      <w:proofErr w:type="gramEnd"/>
      <w:r>
        <w:rPr>
          <w:rStyle w:val="e"/>
          <w:color w:val="000000"/>
        </w:rPr>
        <w:t>_model</w:t>
      </w:r>
      <w:proofErr w:type="spellEnd"/>
      <w:r>
        <w:rPr>
          <w:color w:val="000000"/>
        </w:rPr>
        <w:t xml:space="preserve"> </w:t>
      </w:r>
      <w:r>
        <w:rPr>
          <w:rStyle w:val="8"/>
          <w:color w:val="000000"/>
        </w:rPr>
        <w:t>import</w:t>
      </w:r>
      <w:r>
        <w:rPr>
          <w:color w:val="000000"/>
        </w:rPr>
        <w:t xml:space="preserve"> </w:t>
      </w:r>
      <w:proofErr w:type="spellStart"/>
      <w:r>
        <w:rPr>
          <w:rStyle w:val="e"/>
          <w:color w:val="000000"/>
        </w:rPr>
        <w:t>LinearRegression</w:t>
      </w:r>
      <w:proofErr w:type="spellEnd"/>
      <w:r>
        <w:rPr>
          <w:color w:val="000000"/>
        </w:rPr>
        <w:t xml:space="preserve">, </w:t>
      </w:r>
      <w:r>
        <w:rPr>
          <w:rStyle w:val="e"/>
          <w:color w:val="000000"/>
        </w:rPr>
        <w:t>Ridge</w:t>
      </w:r>
      <w:r>
        <w:rPr>
          <w:color w:val="000000"/>
        </w:rPr>
        <w:t xml:space="preserve">, </w:t>
      </w:r>
      <w:r>
        <w:rPr>
          <w:rStyle w:val="e"/>
          <w:color w:val="000000"/>
        </w:rPr>
        <w:t>Lasso</w:t>
      </w:r>
      <w:r>
        <w:rPr>
          <w:color w:val="000000"/>
        </w:rPr>
        <w:t xml:space="preserve">, </w:t>
      </w:r>
      <w:proofErr w:type="spellStart"/>
      <w:r>
        <w:rPr>
          <w:rStyle w:val="e"/>
          <w:color w:val="000000"/>
        </w:rPr>
        <w:t>ElasticNet</w:t>
      </w:r>
      <w:proofErr w:type="spellEnd"/>
      <w:r>
        <w:rPr>
          <w:color w:val="000000"/>
        </w:rPr>
        <w:br/>
      </w:r>
      <w:r>
        <w:rPr>
          <w:rStyle w:val="8"/>
          <w:color w:val="000000"/>
        </w:rPr>
        <w:t>from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e"/>
          <w:color w:val="000000"/>
        </w:rPr>
        <w:t>sklearn</w:t>
      </w:r>
      <w:r>
        <w:rPr>
          <w:rStyle w:val="8"/>
          <w:color w:val="000000"/>
        </w:rPr>
        <w:t>.</w:t>
      </w:r>
      <w:r>
        <w:rPr>
          <w:rStyle w:val="e"/>
          <w:color w:val="000000"/>
        </w:rPr>
        <w:t>preprocessing</w:t>
      </w:r>
      <w:proofErr w:type="spellEnd"/>
      <w:proofErr w:type="gramEnd"/>
      <w:r>
        <w:rPr>
          <w:color w:val="000000"/>
        </w:rPr>
        <w:t xml:space="preserve"> </w:t>
      </w:r>
      <w:r>
        <w:rPr>
          <w:rStyle w:val="8"/>
          <w:color w:val="000000"/>
        </w:rPr>
        <w:t>import</w:t>
      </w:r>
      <w:r>
        <w:rPr>
          <w:color w:val="000000"/>
        </w:rPr>
        <w:t xml:space="preserve"> </w:t>
      </w:r>
      <w:proofErr w:type="spellStart"/>
      <w:r>
        <w:rPr>
          <w:rStyle w:val="e"/>
          <w:color w:val="000000"/>
        </w:rPr>
        <w:t>PolynomialFeatures</w:t>
      </w:r>
      <w:proofErr w:type="spellEnd"/>
      <w:r>
        <w:rPr>
          <w:color w:val="000000"/>
        </w:rPr>
        <w:br/>
      </w:r>
      <w:r>
        <w:rPr>
          <w:rStyle w:val="8"/>
          <w:color w:val="000000"/>
        </w:rPr>
        <w:t>from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e"/>
          <w:color w:val="000000"/>
        </w:rPr>
        <w:t>sklearn</w:t>
      </w:r>
      <w:r>
        <w:rPr>
          <w:rStyle w:val="8"/>
          <w:color w:val="000000"/>
        </w:rPr>
        <w:t>.</w:t>
      </w:r>
      <w:r>
        <w:rPr>
          <w:rStyle w:val="e"/>
          <w:color w:val="000000"/>
        </w:rPr>
        <w:t>metrics</w:t>
      </w:r>
      <w:proofErr w:type="spellEnd"/>
      <w:proofErr w:type="gramEnd"/>
      <w:r>
        <w:rPr>
          <w:color w:val="000000"/>
        </w:rPr>
        <w:t xml:space="preserve"> </w:t>
      </w:r>
      <w:r>
        <w:rPr>
          <w:rStyle w:val="8"/>
          <w:color w:val="000000"/>
        </w:rPr>
        <w:t>import</w:t>
      </w:r>
      <w:r>
        <w:rPr>
          <w:color w:val="000000"/>
        </w:rPr>
        <w:t xml:space="preserve"> </w:t>
      </w:r>
      <w:proofErr w:type="spellStart"/>
      <w:r>
        <w:rPr>
          <w:rStyle w:val="e"/>
          <w:color w:val="000000"/>
        </w:rPr>
        <w:t>mean_squared_error</w:t>
      </w:r>
      <w:proofErr w:type="spellEnd"/>
      <w:r>
        <w:rPr>
          <w:color w:val="000000"/>
        </w:rPr>
        <w:t xml:space="preserve">, </w:t>
      </w:r>
      <w:r>
        <w:rPr>
          <w:rStyle w:val="e"/>
          <w:color w:val="000000"/>
        </w:rPr>
        <w:t>r2_score</w:t>
      </w:r>
    </w:p>
    <w:p w14:paraId="528A0A71" w14:textId="77777777" w:rsidR="00FF13E6" w:rsidRDefault="00FF13E6" w:rsidP="00FF13E6">
      <w:pPr>
        <w:pStyle w:val="HTMLPreformatted"/>
        <w:rPr>
          <w:color w:val="000000"/>
        </w:rPr>
      </w:pPr>
    </w:p>
    <w:p w14:paraId="60FABEAF" w14:textId="2E59EEE2" w:rsidR="00FF13E6" w:rsidRDefault="00FF13E6" w:rsidP="00FF13E6"/>
    <w:p w14:paraId="0E7222DC" w14:textId="77777777" w:rsidR="00FF13E6" w:rsidRPr="000C7FF6" w:rsidRDefault="00FF13E6" w:rsidP="00FF13E6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0C7FF6">
        <w:rPr>
          <w:rFonts w:ascii="Times New Roman" w:hAnsi="Times New Roman" w:cs="Times New Roman"/>
          <w:color w:val="000000"/>
          <w:sz w:val="24"/>
          <w:szCs w:val="24"/>
        </w:rPr>
        <w:t>Linear Regression</w:t>
      </w:r>
    </w:p>
    <w:p w14:paraId="4BAFF8E2" w14:textId="77777777" w:rsidR="00FF13E6" w:rsidRDefault="00FF13E6" w:rsidP="00FF13E6">
      <w:pPr>
        <w:pStyle w:val="HTMLPreformatted"/>
        <w:rPr>
          <w:color w:val="000000"/>
        </w:rPr>
      </w:pPr>
      <w:proofErr w:type="spellStart"/>
      <w:r>
        <w:rPr>
          <w:rStyle w:val="e"/>
          <w:color w:val="000000"/>
        </w:rPr>
        <w:t>lr</w:t>
      </w:r>
      <w:proofErr w:type="spellEnd"/>
      <w:r>
        <w:rPr>
          <w:color w:val="000000"/>
        </w:rPr>
        <w:t xml:space="preserve"> </w:t>
      </w:r>
      <w:r>
        <w:rPr>
          <w:rStyle w:val="8"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e"/>
          <w:color w:val="000000"/>
        </w:rPr>
        <w:t>LinearRegression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proofErr w:type="gramStart"/>
      <w:r>
        <w:rPr>
          <w:rStyle w:val="e"/>
          <w:color w:val="000000"/>
        </w:rPr>
        <w:t>lr</w:t>
      </w:r>
      <w:r>
        <w:rPr>
          <w:rStyle w:val="8"/>
          <w:color w:val="000000"/>
        </w:rPr>
        <w:t>.</w:t>
      </w:r>
      <w:r>
        <w:rPr>
          <w:color w:val="000000"/>
        </w:rPr>
        <w:t>fit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rStyle w:val="e"/>
          <w:color w:val="000000"/>
        </w:rPr>
        <w:t>X_train</w:t>
      </w:r>
      <w:proofErr w:type="spellEnd"/>
      <w:r>
        <w:rPr>
          <w:color w:val="000000"/>
        </w:rPr>
        <w:t xml:space="preserve">, </w:t>
      </w:r>
      <w:proofErr w:type="spellStart"/>
      <w:r>
        <w:rPr>
          <w:rStyle w:val="e"/>
          <w:color w:val="000000"/>
        </w:rPr>
        <w:t>y_train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rStyle w:val="e"/>
          <w:color w:val="000000"/>
        </w:rPr>
        <w:t>pred_lr</w:t>
      </w:r>
      <w:proofErr w:type="spellEnd"/>
      <w:r>
        <w:rPr>
          <w:color w:val="000000"/>
        </w:rPr>
        <w:t xml:space="preserve"> </w:t>
      </w:r>
      <w:r>
        <w:rPr>
          <w:rStyle w:val="8"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e"/>
          <w:color w:val="000000"/>
        </w:rPr>
        <w:t>lr</w:t>
      </w:r>
      <w:r>
        <w:rPr>
          <w:rStyle w:val="8"/>
          <w:color w:val="000000"/>
        </w:rPr>
        <w:t>.</w:t>
      </w:r>
      <w:r>
        <w:rPr>
          <w:color w:val="000000"/>
        </w:rPr>
        <w:t>predict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rStyle w:val="e"/>
          <w:color w:val="000000"/>
        </w:rPr>
        <w:t>X_test</w:t>
      </w:r>
      <w:proofErr w:type="spellEnd"/>
      <w:r>
        <w:rPr>
          <w:color w:val="000000"/>
        </w:rPr>
        <w:t>)</w:t>
      </w:r>
    </w:p>
    <w:p w14:paraId="38EBE153" w14:textId="4B2E130A" w:rsidR="00FF13E6" w:rsidRDefault="00FF13E6" w:rsidP="00FF13E6"/>
    <w:p w14:paraId="4C120D59" w14:textId="77777777" w:rsidR="00FF13E6" w:rsidRDefault="00FF13E6" w:rsidP="00FF13E6"/>
    <w:p w14:paraId="4C300438" w14:textId="77777777" w:rsidR="00FF13E6" w:rsidRPr="000C7FF6" w:rsidRDefault="00FF13E6" w:rsidP="00FF13E6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0C7FF6">
        <w:rPr>
          <w:rFonts w:ascii="Times New Roman" w:hAnsi="Times New Roman" w:cs="Times New Roman"/>
          <w:color w:val="000000"/>
          <w:sz w:val="24"/>
          <w:szCs w:val="24"/>
        </w:rPr>
        <w:t>Polynomial Regression</w:t>
      </w:r>
    </w:p>
    <w:p w14:paraId="691EB4BA" w14:textId="77777777" w:rsidR="00FF13E6" w:rsidRDefault="00FF13E6" w:rsidP="00FF13E6">
      <w:pPr>
        <w:pStyle w:val="HTMLPreformatted"/>
        <w:rPr>
          <w:color w:val="000000"/>
        </w:rPr>
      </w:pPr>
      <w:r>
        <w:rPr>
          <w:rStyle w:val="e"/>
          <w:color w:val="000000"/>
        </w:rPr>
        <w:t>poly</w:t>
      </w:r>
      <w:r>
        <w:rPr>
          <w:color w:val="000000"/>
        </w:rPr>
        <w:t xml:space="preserve"> </w:t>
      </w:r>
      <w:r>
        <w:rPr>
          <w:rStyle w:val="8"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e"/>
          <w:color w:val="000000"/>
        </w:rPr>
        <w:t>PolynomialFeatures</w:t>
      </w:r>
      <w:proofErr w:type="spellEnd"/>
      <w:r>
        <w:rPr>
          <w:color w:val="000000"/>
        </w:rPr>
        <w:t>(</w:t>
      </w:r>
      <w:r>
        <w:rPr>
          <w:rStyle w:val="e"/>
          <w:color w:val="000000"/>
        </w:rPr>
        <w:t>degree</w:t>
      </w:r>
      <w:r>
        <w:rPr>
          <w:rStyle w:val="8"/>
          <w:color w:val="000000"/>
        </w:rPr>
        <w:t>=</w:t>
      </w:r>
      <w:r>
        <w:rPr>
          <w:rStyle w:val="b"/>
          <w:color w:val="000000"/>
        </w:rPr>
        <w:t>2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rStyle w:val="e"/>
          <w:color w:val="000000"/>
        </w:rPr>
        <w:t>X_poly_train</w:t>
      </w:r>
      <w:proofErr w:type="spellEnd"/>
      <w:r>
        <w:rPr>
          <w:color w:val="000000"/>
        </w:rPr>
        <w:t xml:space="preserve"> </w:t>
      </w:r>
      <w:r>
        <w:rPr>
          <w:rStyle w:val="8"/>
          <w:color w:val="000000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e"/>
          <w:color w:val="000000"/>
        </w:rPr>
        <w:t>poly</w:t>
      </w:r>
      <w:r>
        <w:rPr>
          <w:rStyle w:val="8"/>
          <w:color w:val="000000"/>
        </w:rPr>
        <w:t>.</w:t>
      </w:r>
      <w:r>
        <w:rPr>
          <w:color w:val="000000"/>
        </w:rPr>
        <w:t>fit_transform</w:t>
      </w:r>
      <w:proofErr w:type="spellEnd"/>
      <w:r>
        <w:rPr>
          <w:color w:val="000000"/>
        </w:rPr>
        <w:t>(</w:t>
      </w:r>
      <w:proofErr w:type="spellStart"/>
      <w:r>
        <w:rPr>
          <w:rStyle w:val="e"/>
          <w:color w:val="000000"/>
        </w:rPr>
        <w:t>X_train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rStyle w:val="e"/>
          <w:color w:val="000000"/>
        </w:rPr>
        <w:t>X_poly_test</w:t>
      </w:r>
      <w:proofErr w:type="spellEnd"/>
      <w:r>
        <w:rPr>
          <w:color w:val="000000"/>
        </w:rPr>
        <w:t xml:space="preserve"> </w:t>
      </w:r>
      <w:r>
        <w:rPr>
          <w:rStyle w:val="8"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e"/>
          <w:color w:val="000000"/>
        </w:rPr>
        <w:t>poly</w:t>
      </w:r>
      <w:r>
        <w:rPr>
          <w:rStyle w:val="8"/>
          <w:color w:val="000000"/>
        </w:rPr>
        <w:t>.</w:t>
      </w:r>
      <w:r>
        <w:rPr>
          <w:color w:val="000000"/>
        </w:rPr>
        <w:t>transform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rStyle w:val="e"/>
          <w:color w:val="000000"/>
        </w:rPr>
        <w:t>X_test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e"/>
          <w:color w:val="000000"/>
        </w:rPr>
        <w:t>pr</w:t>
      </w:r>
      <w:r>
        <w:rPr>
          <w:color w:val="000000"/>
        </w:rPr>
        <w:t xml:space="preserve"> </w:t>
      </w:r>
      <w:r>
        <w:rPr>
          <w:rStyle w:val="8"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e"/>
          <w:color w:val="000000"/>
        </w:rPr>
        <w:t>LinearRegression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proofErr w:type="gramStart"/>
      <w:r>
        <w:rPr>
          <w:rStyle w:val="e"/>
          <w:color w:val="000000"/>
        </w:rPr>
        <w:t>pr</w:t>
      </w:r>
      <w:r>
        <w:rPr>
          <w:rStyle w:val="8"/>
          <w:color w:val="000000"/>
        </w:rPr>
        <w:t>.</w:t>
      </w:r>
      <w:r>
        <w:rPr>
          <w:color w:val="000000"/>
        </w:rPr>
        <w:t>fit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rStyle w:val="e"/>
          <w:color w:val="000000"/>
        </w:rPr>
        <w:t>X_poly_train</w:t>
      </w:r>
      <w:proofErr w:type="spellEnd"/>
      <w:r>
        <w:rPr>
          <w:color w:val="000000"/>
        </w:rPr>
        <w:t xml:space="preserve">, </w:t>
      </w:r>
      <w:proofErr w:type="spellStart"/>
      <w:r>
        <w:rPr>
          <w:rStyle w:val="e"/>
          <w:color w:val="000000"/>
        </w:rPr>
        <w:t>y_train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r>
        <w:rPr>
          <w:rStyle w:val="e"/>
          <w:color w:val="000000"/>
        </w:rPr>
        <w:t>pred_pr</w:t>
      </w:r>
      <w:proofErr w:type="spellEnd"/>
      <w:r>
        <w:rPr>
          <w:color w:val="000000"/>
        </w:rPr>
        <w:t xml:space="preserve"> </w:t>
      </w:r>
      <w:r>
        <w:rPr>
          <w:rStyle w:val="8"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e"/>
          <w:color w:val="000000"/>
        </w:rPr>
        <w:t>pr</w:t>
      </w:r>
      <w:r>
        <w:rPr>
          <w:rStyle w:val="8"/>
          <w:color w:val="000000"/>
        </w:rPr>
        <w:t>.</w:t>
      </w:r>
      <w:r>
        <w:rPr>
          <w:color w:val="000000"/>
        </w:rPr>
        <w:t>predict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rStyle w:val="e"/>
          <w:color w:val="000000"/>
        </w:rPr>
        <w:t>X_poly_test</w:t>
      </w:r>
      <w:proofErr w:type="spellEnd"/>
      <w:r>
        <w:rPr>
          <w:color w:val="000000"/>
        </w:rPr>
        <w:t>)</w:t>
      </w:r>
    </w:p>
    <w:p w14:paraId="5A084259" w14:textId="1CD11CAF" w:rsidR="00FF13E6" w:rsidRDefault="00FF13E6" w:rsidP="00FF13E6"/>
    <w:p w14:paraId="248C8149" w14:textId="77777777" w:rsidR="00FF13E6" w:rsidRDefault="00FF13E6" w:rsidP="00FF13E6"/>
    <w:p w14:paraId="09E63710" w14:textId="77777777" w:rsidR="00FF13E6" w:rsidRPr="000C7FF6" w:rsidRDefault="00FF13E6" w:rsidP="00FF13E6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0C7FF6">
        <w:rPr>
          <w:rFonts w:ascii="Times New Roman" w:hAnsi="Times New Roman" w:cs="Times New Roman"/>
          <w:color w:val="000000"/>
          <w:sz w:val="24"/>
          <w:szCs w:val="24"/>
        </w:rPr>
        <w:t>Ridge / Lasso / Elastic Net</w:t>
      </w:r>
    </w:p>
    <w:p w14:paraId="5FDB1569" w14:textId="77777777" w:rsidR="00FF13E6" w:rsidRDefault="00FF13E6" w:rsidP="00FF13E6">
      <w:pPr>
        <w:pStyle w:val="HTMLPreformatted"/>
        <w:rPr>
          <w:color w:val="000000"/>
        </w:rPr>
      </w:pPr>
      <w:r>
        <w:rPr>
          <w:rStyle w:val="e"/>
          <w:color w:val="000000"/>
        </w:rPr>
        <w:t>ridge</w:t>
      </w:r>
      <w:r>
        <w:rPr>
          <w:color w:val="000000"/>
        </w:rPr>
        <w:t xml:space="preserve"> </w:t>
      </w:r>
      <w:r>
        <w:rPr>
          <w:rStyle w:val="8"/>
          <w:color w:val="000000"/>
        </w:rPr>
        <w:t>=</w:t>
      </w:r>
      <w:r>
        <w:rPr>
          <w:color w:val="000000"/>
        </w:rPr>
        <w:t xml:space="preserve"> </w:t>
      </w:r>
      <w:proofErr w:type="gramStart"/>
      <w:r>
        <w:rPr>
          <w:rStyle w:val="e"/>
          <w:color w:val="000000"/>
        </w:rPr>
        <w:t>Ridge</w:t>
      </w:r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proofErr w:type="gramStart"/>
      <w:r>
        <w:rPr>
          <w:rStyle w:val="e"/>
          <w:color w:val="000000"/>
        </w:rPr>
        <w:t>ridge</w:t>
      </w:r>
      <w:r>
        <w:rPr>
          <w:rStyle w:val="8"/>
          <w:color w:val="000000"/>
        </w:rPr>
        <w:t>.</w:t>
      </w:r>
      <w:r>
        <w:rPr>
          <w:color w:val="000000"/>
        </w:rPr>
        <w:t>fit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rStyle w:val="e"/>
          <w:color w:val="000000"/>
        </w:rPr>
        <w:t>X_train</w:t>
      </w:r>
      <w:proofErr w:type="spellEnd"/>
      <w:r>
        <w:rPr>
          <w:color w:val="000000"/>
        </w:rPr>
        <w:t xml:space="preserve">, </w:t>
      </w:r>
      <w:proofErr w:type="spellStart"/>
      <w:r>
        <w:rPr>
          <w:rStyle w:val="e"/>
          <w:color w:val="000000"/>
        </w:rPr>
        <w:t>y_train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e"/>
          <w:color w:val="000000"/>
        </w:rPr>
        <w:t>lasso</w:t>
      </w:r>
      <w:r>
        <w:rPr>
          <w:color w:val="000000"/>
        </w:rPr>
        <w:t xml:space="preserve"> </w:t>
      </w:r>
      <w:r>
        <w:rPr>
          <w:rStyle w:val="8"/>
          <w:color w:val="000000"/>
        </w:rPr>
        <w:t>=</w:t>
      </w:r>
      <w:r>
        <w:rPr>
          <w:color w:val="000000"/>
        </w:rPr>
        <w:t xml:space="preserve"> </w:t>
      </w:r>
      <w:proofErr w:type="gramStart"/>
      <w:r>
        <w:rPr>
          <w:rStyle w:val="e"/>
          <w:color w:val="000000"/>
        </w:rPr>
        <w:t>Lasso</w:t>
      </w:r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proofErr w:type="gramStart"/>
      <w:r>
        <w:rPr>
          <w:rStyle w:val="e"/>
          <w:color w:val="000000"/>
        </w:rPr>
        <w:t>lasso</w:t>
      </w:r>
      <w:r>
        <w:rPr>
          <w:rStyle w:val="8"/>
          <w:color w:val="000000"/>
        </w:rPr>
        <w:t>.</w:t>
      </w:r>
      <w:r>
        <w:rPr>
          <w:color w:val="000000"/>
        </w:rPr>
        <w:t>fit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rStyle w:val="e"/>
          <w:color w:val="000000"/>
        </w:rPr>
        <w:t>X_train</w:t>
      </w:r>
      <w:proofErr w:type="spellEnd"/>
      <w:r>
        <w:rPr>
          <w:color w:val="000000"/>
        </w:rPr>
        <w:t xml:space="preserve">, </w:t>
      </w:r>
      <w:proofErr w:type="spellStart"/>
      <w:r>
        <w:rPr>
          <w:rStyle w:val="e"/>
          <w:color w:val="000000"/>
        </w:rPr>
        <w:t>y_train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rStyle w:val="e"/>
          <w:color w:val="000000"/>
        </w:rPr>
        <w:t>enet</w:t>
      </w:r>
      <w:proofErr w:type="spellEnd"/>
      <w:r>
        <w:rPr>
          <w:color w:val="000000"/>
        </w:rPr>
        <w:t xml:space="preserve"> </w:t>
      </w:r>
      <w:r>
        <w:rPr>
          <w:rStyle w:val="8"/>
          <w:color w:val="000000"/>
        </w:rPr>
        <w:t>=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e"/>
          <w:color w:val="000000"/>
        </w:rPr>
        <w:t>ElasticNet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proofErr w:type="gramStart"/>
      <w:r>
        <w:rPr>
          <w:rStyle w:val="e"/>
          <w:color w:val="000000"/>
        </w:rPr>
        <w:t>enet</w:t>
      </w:r>
      <w:r>
        <w:rPr>
          <w:rStyle w:val="8"/>
          <w:color w:val="000000"/>
        </w:rPr>
        <w:t>.</w:t>
      </w:r>
      <w:r>
        <w:rPr>
          <w:color w:val="000000"/>
        </w:rPr>
        <w:t>fit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rStyle w:val="e"/>
          <w:color w:val="000000"/>
        </w:rPr>
        <w:t>X_train</w:t>
      </w:r>
      <w:proofErr w:type="spellEnd"/>
      <w:r>
        <w:rPr>
          <w:color w:val="000000"/>
        </w:rPr>
        <w:t xml:space="preserve">, </w:t>
      </w:r>
      <w:proofErr w:type="spellStart"/>
      <w:r>
        <w:rPr>
          <w:rStyle w:val="e"/>
          <w:color w:val="000000"/>
        </w:rPr>
        <w:t>y_train</w:t>
      </w:r>
      <w:proofErr w:type="spellEnd"/>
      <w:r>
        <w:rPr>
          <w:color w:val="000000"/>
        </w:rPr>
        <w:t>)</w:t>
      </w:r>
    </w:p>
    <w:p w14:paraId="72D14A9D" w14:textId="76A5BBEE" w:rsidR="00FF13E6" w:rsidRDefault="00FF13E6" w:rsidP="00FF13E6"/>
    <w:p w14:paraId="3BA6B2DF" w14:textId="77777777" w:rsidR="00FF13E6" w:rsidRDefault="00FF13E6" w:rsidP="00FF13E6"/>
    <w:p w14:paraId="433D1740" w14:textId="77777777" w:rsidR="00FF13E6" w:rsidRDefault="00FF13E6" w:rsidP="00FF13E6"/>
    <w:p w14:paraId="562E71AC" w14:textId="77777777" w:rsidR="00FF13E6" w:rsidRDefault="00FF13E6" w:rsidP="00FF13E6"/>
    <w:p w14:paraId="7723F68E" w14:textId="77777777" w:rsidR="00FF13E6" w:rsidRDefault="00FF13E6" w:rsidP="00FF13E6"/>
    <w:p w14:paraId="2BCFCD10" w14:textId="77777777" w:rsidR="00FF13E6" w:rsidRDefault="00FF13E6" w:rsidP="00FF13E6"/>
    <w:p w14:paraId="62285155" w14:textId="77777777" w:rsidR="00FF13E6" w:rsidRPr="000C7FF6" w:rsidRDefault="00FF13E6" w:rsidP="00FF13E6">
      <w:pPr>
        <w:pStyle w:val="Heading2"/>
        <w:rPr>
          <w:rFonts w:ascii="Times New Roman" w:hAnsi="Times New Roman" w:cs="Times New Roman"/>
          <w:color w:val="000000"/>
        </w:rPr>
      </w:pPr>
      <w:r w:rsidRPr="000C7FF6">
        <w:rPr>
          <w:rFonts w:ascii="Times New Roman" w:hAnsi="Times New Roman" w:cs="Times New Roman"/>
          <w:color w:val="000000"/>
        </w:rPr>
        <w:t>Model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027"/>
      </w:tblGrid>
      <w:tr w:rsidR="00FF13E6" w:rsidRPr="000C7FF6" w14:paraId="505E011C" w14:textId="77777777" w:rsidTr="00FF13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52416" w14:textId="77777777" w:rsidR="00FF13E6" w:rsidRPr="000C7FF6" w:rsidRDefault="00FF13E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C7FF6">
              <w:rPr>
                <w:rFonts w:ascii="Times New Roman" w:hAnsi="Times New Roman"/>
                <w:b/>
                <w:bCs/>
                <w:sz w:val="26"/>
                <w:szCs w:val="26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90643A7" w14:textId="77777777" w:rsidR="00FF13E6" w:rsidRPr="000C7FF6" w:rsidRDefault="00FF13E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C7FF6">
              <w:rPr>
                <w:rFonts w:ascii="Times New Roman" w:hAnsi="Times New Roman"/>
                <w:b/>
                <w:bCs/>
                <w:sz w:val="26"/>
                <w:szCs w:val="26"/>
              </w:rPr>
              <w:t>R² Score</w:t>
            </w:r>
          </w:p>
        </w:tc>
      </w:tr>
      <w:tr w:rsidR="00FF13E6" w:rsidRPr="000C7FF6" w14:paraId="011C6DEF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65CA" w14:textId="77777777" w:rsidR="00FF13E6" w:rsidRPr="000C7FF6" w:rsidRDefault="00FF13E6">
            <w:pPr>
              <w:rPr>
                <w:rFonts w:ascii="Times New Roman" w:hAnsi="Times New Roman"/>
                <w:sz w:val="26"/>
                <w:szCs w:val="26"/>
              </w:rPr>
            </w:pPr>
            <w:r w:rsidRPr="000C7FF6">
              <w:rPr>
                <w:rFonts w:ascii="Times New Roman" w:hAnsi="Times New Roman"/>
                <w:sz w:val="26"/>
                <w:szCs w:val="26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3716CF53" w14:textId="77777777" w:rsidR="00FF13E6" w:rsidRPr="000C7FF6" w:rsidRDefault="00FF13E6">
            <w:pPr>
              <w:rPr>
                <w:rFonts w:ascii="Times New Roman" w:hAnsi="Times New Roman"/>
                <w:sz w:val="26"/>
                <w:szCs w:val="26"/>
              </w:rPr>
            </w:pPr>
            <w:r w:rsidRPr="000C7FF6">
              <w:rPr>
                <w:rFonts w:ascii="Times New Roman" w:hAnsi="Times New Roman"/>
                <w:sz w:val="26"/>
                <w:szCs w:val="26"/>
              </w:rPr>
              <w:t>0.71</w:t>
            </w:r>
          </w:p>
        </w:tc>
      </w:tr>
      <w:tr w:rsidR="00FF13E6" w:rsidRPr="000C7FF6" w14:paraId="73D12F44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27F1" w14:textId="77777777" w:rsidR="00FF13E6" w:rsidRPr="000C7FF6" w:rsidRDefault="00FF13E6">
            <w:pPr>
              <w:rPr>
                <w:rFonts w:ascii="Times New Roman" w:hAnsi="Times New Roman"/>
                <w:sz w:val="26"/>
                <w:szCs w:val="26"/>
              </w:rPr>
            </w:pPr>
            <w:r w:rsidRPr="000C7FF6">
              <w:rPr>
                <w:rFonts w:ascii="Times New Roman" w:hAnsi="Times New Roman"/>
                <w:sz w:val="26"/>
                <w:szCs w:val="26"/>
              </w:rPr>
              <w:t>Polynomial Regression</w:t>
            </w:r>
          </w:p>
        </w:tc>
        <w:tc>
          <w:tcPr>
            <w:tcW w:w="0" w:type="auto"/>
            <w:vAlign w:val="center"/>
            <w:hideMark/>
          </w:tcPr>
          <w:p w14:paraId="5FB31248" w14:textId="77777777" w:rsidR="00FF13E6" w:rsidRPr="000C7FF6" w:rsidRDefault="00FF13E6">
            <w:pPr>
              <w:rPr>
                <w:rFonts w:ascii="Times New Roman" w:hAnsi="Times New Roman"/>
                <w:sz w:val="26"/>
                <w:szCs w:val="26"/>
              </w:rPr>
            </w:pPr>
            <w:r w:rsidRPr="000C7FF6">
              <w:rPr>
                <w:rFonts w:ascii="Times New Roman" w:hAnsi="Times New Roman"/>
                <w:sz w:val="26"/>
                <w:szCs w:val="26"/>
              </w:rPr>
              <w:t>0.79</w:t>
            </w:r>
          </w:p>
        </w:tc>
      </w:tr>
      <w:tr w:rsidR="00FF13E6" w:rsidRPr="000C7FF6" w14:paraId="1A738CE7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3F1C" w14:textId="77777777" w:rsidR="00FF13E6" w:rsidRPr="000C7FF6" w:rsidRDefault="00FF13E6">
            <w:pPr>
              <w:rPr>
                <w:rFonts w:ascii="Times New Roman" w:hAnsi="Times New Roman"/>
                <w:sz w:val="26"/>
                <w:szCs w:val="26"/>
              </w:rPr>
            </w:pPr>
            <w:r w:rsidRPr="000C7FF6">
              <w:rPr>
                <w:rFonts w:ascii="Times New Roman" w:hAnsi="Times New Roman"/>
                <w:sz w:val="26"/>
                <w:szCs w:val="26"/>
              </w:rPr>
              <w:t>Ridge Regression</w:t>
            </w:r>
          </w:p>
        </w:tc>
        <w:tc>
          <w:tcPr>
            <w:tcW w:w="0" w:type="auto"/>
            <w:vAlign w:val="center"/>
            <w:hideMark/>
          </w:tcPr>
          <w:p w14:paraId="52F4F54E" w14:textId="77777777" w:rsidR="00FF13E6" w:rsidRPr="000C7FF6" w:rsidRDefault="00FF13E6">
            <w:pPr>
              <w:rPr>
                <w:rFonts w:ascii="Times New Roman" w:hAnsi="Times New Roman"/>
                <w:sz w:val="26"/>
                <w:szCs w:val="26"/>
              </w:rPr>
            </w:pPr>
            <w:r w:rsidRPr="000C7FF6">
              <w:rPr>
                <w:rFonts w:ascii="Times New Roman" w:hAnsi="Times New Roman"/>
                <w:sz w:val="26"/>
                <w:szCs w:val="26"/>
              </w:rPr>
              <w:t>0.72</w:t>
            </w:r>
          </w:p>
        </w:tc>
      </w:tr>
      <w:tr w:rsidR="00FF13E6" w:rsidRPr="000C7FF6" w14:paraId="3D1C5025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2C0B" w14:textId="77777777" w:rsidR="00FF13E6" w:rsidRPr="000C7FF6" w:rsidRDefault="00FF13E6">
            <w:pPr>
              <w:rPr>
                <w:rFonts w:ascii="Times New Roman" w:hAnsi="Times New Roman"/>
                <w:sz w:val="26"/>
                <w:szCs w:val="26"/>
              </w:rPr>
            </w:pPr>
            <w:r w:rsidRPr="000C7FF6">
              <w:rPr>
                <w:rFonts w:ascii="Times New Roman" w:hAnsi="Times New Roman"/>
                <w:sz w:val="26"/>
                <w:szCs w:val="26"/>
              </w:rPr>
              <w:t>Lasso Regression</w:t>
            </w:r>
          </w:p>
        </w:tc>
        <w:tc>
          <w:tcPr>
            <w:tcW w:w="0" w:type="auto"/>
            <w:vAlign w:val="center"/>
            <w:hideMark/>
          </w:tcPr>
          <w:p w14:paraId="08338FB2" w14:textId="77777777" w:rsidR="00FF13E6" w:rsidRPr="000C7FF6" w:rsidRDefault="00FF13E6">
            <w:pPr>
              <w:rPr>
                <w:rFonts w:ascii="Times New Roman" w:hAnsi="Times New Roman"/>
                <w:sz w:val="26"/>
                <w:szCs w:val="26"/>
              </w:rPr>
            </w:pPr>
            <w:r w:rsidRPr="000C7FF6">
              <w:rPr>
                <w:rFonts w:ascii="Times New Roman" w:hAnsi="Times New Roman"/>
                <w:sz w:val="26"/>
                <w:szCs w:val="26"/>
              </w:rPr>
              <w:t>0.70</w:t>
            </w:r>
          </w:p>
        </w:tc>
      </w:tr>
      <w:tr w:rsidR="00FF13E6" w:rsidRPr="000C7FF6" w14:paraId="5B6E7332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62ED" w14:textId="77777777" w:rsidR="00FF13E6" w:rsidRPr="000C7FF6" w:rsidRDefault="00FF13E6">
            <w:pPr>
              <w:rPr>
                <w:rFonts w:ascii="Times New Roman" w:hAnsi="Times New Roman"/>
                <w:sz w:val="26"/>
                <w:szCs w:val="26"/>
              </w:rPr>
            </w:pPr>
            <w:r w:rsidRPr="000C7FF6">
              <w:rPr>
                <w:rFonts w:ascii="Times New Roman" w:hAnsi="Times New Roman"/>
                <w:sz w:val="26"/>
                <w:szCs w:val="26"/>
              </w:rPr>
              <w:t>Elastic Net</w:t>
            </w:r>
          </w:p>
        </w:tc>
        <w:tc>
          <w:tcPr>
            <w:tcW w:w="0" w:type="auto"/>
            <w:vAlign w:val="center"/>
            <w:hideMark/>
          </w:tcPr>
          <w:p w14:paraId="3B4EDC83" w14:textId="77777777" w:rsidR="00FF13E6" w:rsidRPr="000C7FF6" w:rsidRDefault="00FF13E6">
            <w:pPr>
              <w:rPr>
                <w:rFonts w:ascii="Times New Roman" w:hAnsi="Times New Roman"/>
                <w:sz w:val="26"/>
                <w:szCs w:val="26"/>
              </w:rPr>
            </w:pPr>
            <w:r w:rsidRPr="000C7FF6">
              <w:rPr>
                <w:rFonts w:ascii="Times New Roman" w:hAnsi="Times New Roman"/>
                <w:sz w:val="26"/>
                <w:szCs w:val="26"/>
              </w:rPr>
              <w:t>0.73</w:t>
            </w:r>
          </w:p>
        </w:tc>
      </w:tr>
    </w:tbl>
    <w:p w14:paraId="37461B55" w14:textId="5DFAB760" w:rsidR="00FF13E6" w:rsidRDefault="00FF13E6" w:rsidP="00FF13E6">
      <w:pPr>
        <w:rPr>
          <w:rtl/>
        </w:rPr>
      </w:pPr>
    </w:p>
    <w:p w14:paraId="44331C30" w14:textId="77777777" w:rsidR="007712F9" w:rsidRDefault="007712F9" w:rsidP="00FF13E6">
      <w:pPr>
        <w:rPr>
          <w:rtl/>
        </w:rPr>
      </w:pPr>
    </w:p>
    <w:p w14:paraId="6014435E" w14:textId="77777777" w:rsidR="007712F9" w:rsidRDefault="007712F9" w:rsidP="00FF13E6"/>
    <w:p w14:paraId="0C3E065A" w14:textId="7412DAD7" w:rsidR="0063299B" w:rsidRDefault="000F0D0E" w:rsidP="000C7FF6">
      <w:r>
        <w:rPr>
          <w:noProof/>
          <w:rtl/>
          <w:lang w:val="ar-SA"/>
        </w:rPr>
        <w:drawing>
          <wp:inline distT="0" distB="0" distL="0" distR="0" wp14:anchorId="50ADD3DC" wp14:editId="42D5A7BA">
            <wp:extent cx="4338536" cy="3410705"/>
            <wp:effectExtent l="0" t="0" r="5080" b="5715"/>
            <wp:docPr id="118961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17958" name="Picture 11896179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17" cy="343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6362" w14:textId="77777777" w:rsidR="00FF13E6" w:rsidRDefault="00FF13E6" w:rsidP="00FF13E6"/>
    <w:p w14:paraId="653BE2F1" w14:textId="77777777" w:rsidR="000C7FF6" w:rsidRDefault="000C7FF6" w:rsidP="00FF13E6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</w:p>
    <w:p w14:paraId="17936160" w14:textId="12626EA8" w:rsidR="00FF13E6" w:rsidRPr="000C7FF6" w:rsidRDefault="00FF13E6" w:rsidP="00FF13E6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0C7FF6">
        <w:rPr>
          <w:rFonts w:ascii="Times New Roman" w:hAnsi="Times New Roman" w:cs="Times New Roman"/>
          <w:color w:val="000000"/>
          <w:sz w:val="24"/>
          <w:szCs w:val="24"/>
        </w:rPr>
        <w:t>Best Fit Model:</w:t>
      </w:r>
    </w:p>
    <w:p w14:paraId="0C0B5D05" w14:textId="77777777" w:rsidR="00FF13E6" w:rsidRPr="000C7FF6" w:rsidRDefault="00FF13E6" w:rsidP="00FF13E6">
      <w:pPr>
        <w:pStyle w:val="Heading3"/>
        <w:rPr>
          <w:rFonts w:ascii="Times New Roman" w:hAnsi="Times New Roman" w:cs="Times New Roman"/>
          <w:color w:val="000000"/>
        </w:rPr>
      </w:pPr>
      <w:r w:rsidRPr="000C7FF6">
        <w:rPr>
          <w:rFonts w:ascii="Times New Roman" w:hAnsi="Times New Roman" w:cs="Times New Roman"/>
          <w:color w:val="000000"/>
        </w:rPr>
        <w:t>Polynomial Regression</w:t>
      </w:r>
    </w:p>
    <w:p w14:paraId="400FA4D5" w14:textId="457E356E" w:rsidR="00623A9B" w:rsidRPr="000C7FF6" w:rsidRDefault="00FF13E6" w:rsidP="000C7FF6">
      <w:pPr>
        <w:pStyle w:val="NormalWeb"/>
        <w:rPr>
          <w:rStyle w:val="Strong"/>
          <w:rFonts w:eastAsiaTheme="majorEastAsia"/>
          <w:color w:val="000000"/>
          <w:lang w:val="en-US"/>
        </w:rPr>
      </w:pPr>
      <w:r w:rsidRPr="000C7FF6">
        <w:rPr>
          <w:color w:val="000000"/>
        </w:rPr>
        <w:t>Because it has the highest R² score =</w:t>
      </w:r>
      <w:r w:rsidRPr="000C7FF6">
        <w:rPr>
          <w:rStyle w:val="apple-converted-space"/>
          <w:color w:val="000000"/>
        </w:rPr>
        <w:t> </w:t>
      </w:r>
      <w:r w:rsidRPr="000C7FF6">
        <w:rPr>
          <w:rStyle w:val="Strong"/>
          <w:rFonts w:eastAsiaTheme="majorEastAsia"/>
          <w:color w:val="000000"/>
        </w:rPr>
        <w:t>0.79</w:t>
      </w:r>
    </w:p>
    <w:p w14:paraId="02C441B0" w14:textId="67086415" w:rsidR="00623A9B" w:rsidRPr="000C7FF6" w:rsidRDefault="000C7FF6" w:rsidP="00623A9B">
      <w:pPr>
        <w:pStyle w:val="NormalWeb"/>
        <w:rPr>
          <w:rStyle w:val="vlist-s"/>
          <w:color w:val="000000" w:themeColor="text1"/>
          <w:rtl/>
          <w:lang w:val="en-US"/>
        </w:rPr>
      </w:pPr>
      <w:r>
        <w:rPr>
          <w:rStyle w:val="mord"/>
          <w:color w:val="000000" w:themeColor="text1"/>
        </w:rPr>
        <w:t>(</w:t>
      </w:r>
      <w:r w:rsidR="00623A9B" w:rsidRPr="000C7FF6">
        <w:rPr>
          <w:rStyle w:val="mord"/>
          <w:color w:val="000000" w:themeColor="text1"/>
          <w:rtl/>
        </w:rPr>
        <w:t xml:space="preserve"> </w:t>
      </w:r>
      <w:r w:rsidR="00623A9B" w:rsidRPr="000C7FF6">
        <w:rPr>
          <w:rStyle w:val="mord"/>
          <w:color w:val="000000" w:themeColor="text1"/>
        </w:rPr>
        <w:t>y</w:t>
      </w:r>
      <w:r w:rsidR="00623A9B" w:rsidRPr="000C7FF6">
        <w:rPr>
          <w:rStyle w:val="mrel"/>
          <w:color w:val="000000" w:themeColor="text1"/>
        </w:rPr>
        <w:t>=</w:t>
      </w:r>
      <w:r w:rsidR="00623A9B" w:rsidRPr="000C7FF6">
        <w:rPr>
          <w:rStyle w:val="mord"/>
          <w:color w:val="000000" w:themeColor="text1"/>
        </w:rPr>
        <w:t>b0</w:t>
      </w:r>
      <w:r w:rsidR="00623A9B" w:rsidRPr="000C7FF6">
        <w:rPr>
          <w:rStyle w:val="vlist-s"/>
          <w:color w:val="000000" w:themeColor="text1"/>
        </w:rPr>
        <w:t>​</w:t>
      </w:r>
      <w:r w:rsidR="00623A9B" w:rsidRPr="000C7FF6">
        <w:rPr>
          <w:rStyle w:val="mbin"/>
          <w:color w:val="000000" w:themeColor="text1"/>
        </w:rPr>
        <w:t>+</w:t>
      </w:r>
      <w:r w:rsidR="00623A9B" w:rsidRPr="000C7FF6">
        <w:rPr>
          <w:rStyle w:val="mord"/>
          <w:color w:val="000000" w:themeColor="text1"/>
        </w:rPr>
        <w:t>b1</w:t>
      </w:r>
      <w:r w:rsidR="00623A9B" w:rsidRPr="000C7FF6">
        <w:rPr>
          <w:rStyle w:val="vlist-s"/>
          <w:color w:val="000000" w:themeColor="text1"/>
        </w:rPr>
        <w:t>​</w:t>
      </w:r>
      <w:r w:rsidR="00623A9B" w:rsidRPr="000C7FF6">
        <w:rPr>
          <w:rStyle w:val="mord"/>
          <w:color w:val="000000" w:themeColor="text1"/>
        </w:rPr>
        <w:t>x1</w:t>
      </w:r>
      <w:r w:rsidR="00623A9B" w:rsidRPr="000C7FF6">
        <w:rPr>
          <w:rStyle w:val="vlist-s"/>
          <w:color w:val="000000" w:themeColor="text1"/>
        </w:rPr>
        <w:t>​</w:t>
      </w:r>
      <w:r w:rsidR="00623A9B" w:rsidRPr="000C7FF6">
        <w:rPr>
          <w:rStyle w:val="mbin"/>
          <w:color w:val="000000" w:themeColor="text1"/>
        </w:rPr>
        <w:t>+</w:t>
      </w:r>
      <w:r w:rsidR="00623A9B" w:rsidRPr="000C7FF6">
        <w:rPr>
          <w:rStyle w:val="mord"/>
          <w:color w:val="000000" w:themeColor="text1"/>
        </w:rPr>
        <w:t>b2</w:t>
      </w:r>
      <w:r w:rsidR="00623A9B" w:rsidRPr="000C7FF6">
        <w:rPr>
          <w:rStyle w:val="vlist-s"/>
          <w:color w:val="000000" w:themeColor="text1"/>
        </w:rPr>
        <w:t>​</w:t>
      </w:r>
      <w:r w:rsidR="00623A9B" w:rsidRPr="000C7FF6">
        <w:rPr>
          <w:rStyle w:val="mord"/>
          <w:color w:val="000000" w:themeColor="text1"/>
        </w:rPr>
        <w:t>x2</w:t>
      </w:r>
      <w:r w:rsidR="00623A9B" w:rsidRPr="000C7FF6">
        <w:rPr>
          <w:rStyle w:val="vlist-s"/>
          <w:color w:val="000000" w:themeColor="text1"/>
        </w:rPr>
        <w:t>​</w:t>
      </w:r>
      <w:r w:rsidR="00623A9B" w:rsidRPr="000C7FF6">
        <w:rPr>
          <w:rStyle w:val="mbin"/>
          <w:color w:val="000000" w:themeColor="text1"/>
        </w:rPr>
        <w:t>+</w:t>
      </w:r>
      <w:r w:rsidR="00623A9B" w:rsidRPr="000C7FF6">
        <w:rPr>
          <w:rStyle w:val="mord"/>
          <w:color w:val="000000" w:themeColor="text1"/>
        </w:rPr>
        <w:t>b3</w:t>
      </w:r>
      <w:r w:rsidR="00623A9B" w:rsidRPr="000C7FF6">
        <w:rPr>
          <w:rStyle w:val="vlist-s"/>
          <w:color w:val="000000" w:themeColor="text1"/>
        </w:rPr>
        <w:t>​</w:t>
      </w:r>
      <w:r w:rsidR="00623A9B" w:rsidRPr="000C7FF6">
        <w:rPr>
          <w:rStyle w:val="mord"/>
          <w:color w:val="000000" w:themeColor="text1"/>
        </w:rPr>
        <w:t>x12</w:t>
      </w:r>
      <w:r w:rsidR="00623A9B" w:rsidRPr="000C7FF6">
        <w:rPr>
          <w:rStyle w:val="vlist-s"/>
          <w:color w:val="000000" w:themeColor="text1"/>
        </w:rPr>
        <w:t>​</w:t>
      </w:r>
      <w:r w:rsidR="00623A9B" w:rsidRPr="000C7FF6">
        <w:rPr>
          <w:rStyle w:val="mbin"/>
          <w:color w:val="000000" w:themeColor="text1"/>
        </w:rPr>
        <w:t>+</w:t>
      </w:r>
      <w:r w:rsidR="00623A9B" w:rsidRPr="000C7FF6">
        <w:rPr>
          <w:rStyle w:val="mord"/>
          <w:color w:val="000000" w:themeColor="text1"/>
        </w:rPr>
        <w:t>b4</w:t>
      </w:r>
      <w:r w:rsidR="00623A9B" w:rsidRPr="000C7FF6">
        <w:rPr>
          <w:rStyle w:val="vlist-s"/>
          <w:color w:val="000000" w:themeColor="text1"/>
        </w:rPr>
        <w:t>​</w:t>
      </w:r>
      <w:r w:rsidR="00623A9B" w:rsidRPr="000C7FF6">
        <w:rPr>
          <w:rStyle w:val="mord"/>
          <w:color w:val="000000" w:themeColor="text1"/>
        </w:rPr>
        <w:t>x22</w:t>
      </w:r>
      <w:r w:rsidR="00623A9B" w:rsidRPr="000C7FF6">
        <w:rPr>
          <w:rStyle w:val="vlist-s"/>
          <w:color w:val="000000" w:themeColor="text1"/>
        </w:rPr>
        <w:t>​</w:t>
      </w:r>
      <w:r w:rsidR="00623A9B" w:rsidRPr="000C7FF6">
        <w:rPr>
          <w:rStyle w:val="mbin"/>
          <w:color w:val="000000" w:themeColor="text1"/>
        </w:rPr>
        <w:t>+</w:t>
      </w:r>
      <w:r w:rsidR="00623A9B" w:rsidRPr="000C7FF6">
        <w:rPr>
          <w:rStyle w:val="mord"/>
          <w:color w:val="000000" w:themeColor="text1"/>
        </w:rPr>
        <w:t>b5</w:t>
      </w:r>
      <w:r w:rsidR="00623A9B" w:rsidRPr="000C7FF6">
        <w:rPr>
          <w:rStyle w:val="vlist-s"/>
          <w:color w:val="000000" w:themeColor="text1"/>
        </w:rPr>
        <w:t>​</w:t>
      </w:r>
      <w:r w:rsidR="00623A9B" w:rsidRPr="000C7FF6">
        <w:rPr>
          <w:rStyle w:val="mord"/>
          <w:color w:val="000000" w:themeColor="text1"/>
        </w:rPr>
        <w:t>x1</w:t>
      </w:r>
      <w:r w:rsidR="00623A9B" w:rsidRPr="000C7FF6">
        <w:rPr>
          <w:rStyle w:val="vlist-s"/>
          <w:color w:val="000000" w:themeColor="text1"/>
        </w:rPr>
        <w:t>​</w:t>
      </w:r>
      <w:r w:rsidR="00623A9B" w:rsidRPr="000C7FF6">
        <w:rPr>
          <w:rStyle w:val="mord"/>
          <w:color w:val="000000" w:themeColor="text1"/>
        </w:rPr>
        <w:t>x2</w:t>
      </w:r>
      <w:r w:rsidR="00623A9B" w:rsidRPr="000C7FF6">
        <w:rPr>
          <w:rStyle w:val="vlist-s"/>
          <w:color w:val="000000" w:themeColor="text1"/>
        </w:rPr>
        <w:t>​</w:t>
      </w:r>
      <w:r w:rsidR="00623A9B" w:rsidRPr="000C7FF6">
        <w:rPr>
          <w:rStyle w:val="vlist-s"/>
          <w:color w:val="000000" w:themeColor="text1"/>
          <w:rtl/>
        </w:rPr>
        <w:t xml:space="preserve"> ( </w:t>
      </w:r>
    </w:p>
    <w:p w14:paraId="0B39D016" w14:textId="77777777" w:rsidR="00623A9B" w:rsidRPr="000C7FF6" w:rsidRDefault="00623A9B" w:rsidP="00623A9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/>
          <w:color w:val="000000" w:themeColor="text1"/>
          <w:lang w:val="en-AE"/>
        </w:rPr>
      </w:pPr>
      <w:r w:rsidRPr="000C7FF6">
        <w:rPr>
          <w:rFonts w:ascii="Times New Roman" w:eastAsia="Times New Roman" w:hAnsi="Times New Roman"/>
          <w:color w:val="000000" w:themeColor="text1"/>
          <w:lang w:val="en-AE"/>
        </w:rPr>
        <w:t>y = Predicted Global Sales</w:t>
      </w:r>
    </w:p>
    <w:p w14:paraId="43F09D08" w14:textId="77777777" w:rsidR="00623A9B" w:rsidRPr="000C7FF6" w:rsidRDefault="00623A9B" w:rsidP="00623A9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/>
          <w:color w:val="000000" w:themeColor="text1"/>
          <w:lang w:val="en-AE"/>
        </w:rPr>
      </w:pPr>
      <w:r w:rsidRPr="000C7FF6">
        <w:rPr>
          <w:rFonts w:ascii="Times New Roman" w:eastAsia="Times New Roman" w:hAnsi="Times New Roman"/>
          <w:color w:val="000000" w:themeColor="text1"/>
          <w:lang w:val="en-AE"/>
        </w:rPr>
        <w:t>x₁ = Critic Score</w:t>
      </w:r>
    </w:p>
    <w:p w14:paraId="24479AAF" w14:textId="1EC95706" w:rsidR="00623A9B" w:rsidRPr="000C7FF6" w:rsidRDefault="00623A9B" w:rsidP="000C7FF6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/>
          <w:color w:val="000000" w:themeColor="text1"/>
          <w:lang w:val="en-AE"/>
        </w:rPr>
      </w:pPr>
      <w:r w:rsidRPr="000C7FF6">
        <w:rPr>
          <w:rFonts w:ascii="Times New Roman" w:eastAsia="Times New Roman" w:hAnsi="Times New Roman"/>
          <w:color w:val="000000" w:themeColor="text1"/>
          <w:lang w:val="en-AE"/>
        </w:rPr>
        <w:t>x₂ = User Score</w:t>
      </w:r>
    </w:p>
    <w:p w14:paraId="2AE3CC6F" w14:textId="77777777" w:rsidR="00FF13E6" w:rsidRPr="000C7FF6" w:rsidRDefault="00FF13E6" w:rsidP="00FF13E6">
      <w:pPr>
        <w:pStyle w:val="NormalWeb"/>
        <w:rPr>
          <w:color w:val="000000"/>
        </w:rPr>
      </w:pPr>
      <w:r w:rsidRPr="000C7FF6">
        <w:rPr>
          <w:color w:val="000000"/>
        </w:rPr>
        <w:t>This means it explains 79% of sales variation.</w:t>
      </w:r>
    </w:p>
    <w:p w14:paraId="00269685" w14:textId="13587F18" w:rsidR="00FF13E6" w:rsidRPr="000C7FF6" w:rsidRDefault="00FF13E6" w:rsidP="00FF13E6">
      <w:pPr>
        <w:rPr>
          <w:rFonts w:ascii="Times New Roman" w:hAnsi="Times New Roman"/>
        </w:rPr>
      </w:pPr>
    </w:p>
    <w:p w14:paraId="636917C6" w14:textId="77777777" w:rsidR="00FF13E6" w:rsidRPr="000C7FF6" w:rsidRDefault="00FF13E6" w:rsidP="00FF13E6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0C7FF6">
        <w:rPr>
          <w:rFonts w:ascii="Times New Roman" w:hAnsi="Times New Roman" w:cs="Times New Roman"/>
          <w:color w:val="000000"/>
          <w:sz w:val="24"/>
          <w:szCs w:val="24"/>
        </w:rPr>
        <w:t>Observed vs Predicted Plot</w:t>
      </w:r>
    </w:p>
    <w:p w14:paraId="51C1EE42" w14:textId="02B1FCC8" w:rsidR="00FF13E6" w:rsidRDefault="00FF13E6" w:rsidP="00FF13E6">
      <w:pPr>
        <w:pStyle w:val="HTMLPreformatted"/>
        <w:rPr>
          <w:color w:val="000000"/>
        </w:rPr>
      </w:pPr>
      <w:r>
        <w:rPr>
          <w:rStyle w:val="8"/>
          <w:color w:val="000000"/>
        </w:rPr>
        <w:t>import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e"/>
          <w:color w:val="000000"/>
        </w:rPr>
        <w:t>matplotlib</w:t>
      </w:r>
      <w:r>
        <w:rPr>
          <w:rStyle w:val="8"/>
          <w:color w:val="000000"/>
        </w:rPr>
        <w:t>.</w:t>
      </w:r>
      <w:r>
        <w:rPr>
          <w:rStyle w:val="e"/>
          <w:color w:val="000000"/>
        </w:rPr>
        <w:t>pyplot</w:t>
      </w:r>
      <w:proofErr w:type="spellEnd"/>
      <w:proofErr w:type="gramEnd"/>
      <w:r>
        <w:rPr>
          <w:color w:val="000000"/>
        </w:rPr>
        <w:t xml:space="preserve"> </w:t>
      </w:r>
      <w:r>
        <w:rPr>
          <w:rStyle w:val="8"/>
          <w:color w:val="000000"/>
        </w:rPr>
        <w:t>as</w:t>
      </w:r>
      <w:r>
        <w:rPr>
          <w:color w:val="000000"/>
        </w:rPr>
        <w:t xml:space="preserve"> </w:t>
      </w:r>
      <w:proofErr w:type="spellStart"/>
      <w:r>
        <w:rPr>
          <w:rStyle w:val="e"/>
          <w:color w:val="000000"/>
        </w:rPr>
        <w:t>plt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proofErr w:type="spellStart"/>
      <w:proofErr w:type="gramStart"/>
      <w:r>
        <w:rPr>
          <w:rStyle w:val="e"/>
          <w:color w:val="000000"/>
        </w:rPr>
        <w:t>plt</w:t>
      </w:r>
      <w:r>
        <w:rPr>
          <w:rStyle w:val="8"/>
          <w:color w:val="000000"/>
        </w:rPr>
        <w:t>.</w:t>
      </w:r>
      <w:r>
        <w:rPr>
          <w:color w:val="000000"/>
        </w:rPr>
        <w:t>scatter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rStyle w:val="e"/>
          <w:color w:val="000000"/>
        </w:rPr>
        <w:t>y_test</w:t>
      </w:r>
      <w:proofErr w:type="spellEnd"/>
      <w:r>
        <w:rPr>
          <w:color w:val="000000"/>
        </w:rPr>
        <w:t xml:space="preserve">, </w:t>
      </w:r>
      <w:proofErr w:type="spellStart"/>
      <w:r>
        <w:rPr>
          <w:rStyle w:val="e"/>
          <w:color w:val="000000"/>
        </w:rPr>
        <w:t>pred_pr</w:t>
      </w:r>
      <w:proofErr w:type="spellEnd"/>
      <w:r>
        <w:rPr>
          <w:color w:val="000000"/>
        </w:rPr>
        <w:t>)</w:t>
      </w:r>
      <w:r>
        <w:rPr>
          <w:color w:val="000000"/>
        </w:rPr>
        <w:br/>
      </w:r>
      <w:proofErr w:type="spellStart"/>
      <w:proofErr w:type="gramStart"/>
      <w:r>
        <w:rPr>
          <w:rStyle w:val="e"/>
          <w:color w:val="000000"/>
        </w:rPr>
        <w:t>plt</w:t>
      </w:r>
      <w:r>
        <w:rPr>
          <w:rStyle w:val="8"/>
          <w:color w:val="000000"/>
        </w:rPr>
        <w:t>.</w:t>
      </w:r>
      <w:r>
        <w:rPr>
          <w:color w:val="000000"/>
        </w:rPr>
        <w:t>xlabel</w:t>
      </w:r>
      <w:proofErr w:type="spellEnd"/>
      <w:proofErr w:type="gramEnd"/>
      <w:r>
        <w:rPr>
          <w:color w:val="000000"/>
        </w:rPr>
        <w:t>(</w:t>
      </w:r>
      <w:r>
        <w:rPr>
          <w:rStyle w:val="c"/>
          <w:color w:val="000000"/>
        </w:rPr>
        <w:t>"Actual Sales"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proofErr w:type="gramStart"/>
      <w:r>
        <w:rPr>
          <w:rStyle w:val="e"/>
          <w:color w:val="000000"/>
        </w:rPr>
        <w:t>plt</w:t>
      </w:r>
      <w:r>
        <w:rPr>
          <w:rStyle w:val="8"/>
          <w:color w:val="000000"/>
        </w:rPr>
        <w:t>.</w:t>
      </w:r>
      <w:r>
        <w:rPr>
          <w:color w:val="000000"/>
        </w:rPr>
        <w:t>ylabel</w:t>
      </w:r>
      <w:proofErr w:type="spellEnd"/>
      <w:proofErr w:type="gramEnd"/>
      <w:r>
        <w:rPr>
          <w:color w:val="000000"/>
        </w:rPr>
        <w:t>(</w:t>
      </w:r>
      <w:r>
        <w:rPr>
          <w:rStyle w:val="c"/>
          <w:color w:val="000000"/>
        </w:rPr>
        <w:t>"Predicted Sales"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proofErr w:type="gramStart"/>
      <w:r>
        <w:rPr>
          <w:rStyle w:val="e"/>
          <w:color w:val="000000"/>
        </w:rPr>
        <w:t>plt</w:t>
      </w:r>
      <w:r>
        <w:rPr>
          <w:rStyle w:val="8"/>
          <w:color w:val="000000"/>
        </w:rPr>
        <w:t>.</w:t>
      </w:r>
      <w:r>
        <w:rPr>
          <w:color w:val="000000"/>
        </w:rPr>
        <w:t>title</w:t>
      </w:r>
      <w:proofErr w:type="spellEnd"/>
      <w:proofErr w:type="gramEnd"/>
      <w:r>
        <w:rPr>
          <w:color w:val="000000"/>
        </w:rPr>
        <w:t>(</w:t>
      </w:r>
      <w:r>
        <w:rPr>
          <w:rStyle w:val="c"/>
          <w:color w:val="000000"/>
        </w:rPr>
        <w:t>"Observed vs Predicted"</w:t>
      </w:r>
      <w:r>
        <w:rPr>
          <w:color w:val="000000"/>
        </w:rPr>
        <w:t>)</w:t>
      </w:r>
      <w:r>
        <w:rPr>
          <w:color w:val="000000"/>
        </w:rPr>
        <w:br/>
      </w:r>
      <w:proofErr w:type="spellStart"/>
      <w:proofErr w:type="gramStart"/>
      <w:r>
        <w:rPr>
          <w:rStyle w:val="e"/>
          <w:color w:val="000000"/>
        </w:rPr>
        <w:t>plt</w:t>
      </w:r>
      <w:r>
        <w:rPr>
          <w:rStyle w:val="8"/>
          <w:color w:val="000000"/>
        </w:rPr>
        <w:t>.</w:t>
      </w:r>
      <w:r>
        <w:rPr>
          <w:color w:val="000000"/>
        </w:rPr>
        <w:t>show</w:t>
      </w:r>
      <w:proofErr w:type="spellEnd"/>
      <w:proofErr w:type="gramEnd"/>
      <w:r>
        <w:rPr>
          <w:color w:val="000000"/>
        </w:rPr>
        <w:t>()</w:t>
      </w:r>
    </w:p>
    <w:p w14:paraId="3A19FF6C" w14:textId="7B91CA15" w:rsidR="00BB76D4" w:rsidRDefault="00BB76D4" w:rsidP="00BB76D4">
      <w:pPr>
        <w:spacing w:before="100" w:beforeAutospacing="1" w:after="100" w:afterAutospacing="1"/>
        <w:rPr>
          <w:highlight w:val="green"/>
        </w:rPr>
      </w:pPr>
    </w:p>
    <w:p w14:paraId="6D759078" w14:textId="56AA8325" w:rsidR="00FF13E6" w:rsidRDefault="00FF13E6" w:rsidP="00BB76D4">
      <w:pPr>
        <w:spacing w:before="100" w:beforeAutospacing="1" w:after="100" w:afterAutospacing="1"/>
        <w:rPr>
          <w:highlight w:val="green"/>
          <w:rtl/>
        </w:rPr>
      </w:pPr>
    </w:p>
    <w:p w14:paraId="37F1CE4C" w14:textId="77777777" w:rsidR="007712F9" w:rsidRDefault="007712F9" w:rsidP="00BB76D4">
      <w:pPr>
        <w:spacing w:before="100" w:beforeAutospacing="1" w:after="100" w:afterAutospacing="1"/>
        <w:rPr>
          <w:highlight w:val="green"/>
          <w:rtl/>
        </w:rPr>
      </w:pPr>
    </w:p>
    <w:p w14:paraId="3EF2B0FE" w14:textId="77777777" w:rsidR="007712F9" w:rsidRDefault="007712F9" w:rsidP="00BB76D4">
      <w:pPr>
        <w:spacing w:before="100" w:beforeAutospacing="1" w:after="100" w:afterAutospacing="1"/>
        <w:rPr>
          <w:highlight w:val="green"/>
          <w:rtl/>
        </w:rPr>
      </w:pPr>
    </w:p>
    <w:p w14:paraId="67B5F464" w14:textId="451F08E5" w:rsidR="00BB76D4" w:rsidRPr="00E01351" w:rsidRDefault="007712F9" w:rsidP="000C7FF6">
      <w:pPr>
        <w:spacing w:before="100" w:beforeAutospacing="1" w:after="100" w:afterAutospacing="1"/>
        <w:rPr>
          <w:highlight w:val="green"/>
        </w:rPr>
      </w:pPr>
      <w:r>
        <w:rPr>
          <w:noProof/>
          <w:rtl/>
          <w:lang w:val="ar-SA"/>
        </w:rPr>
        <w:drawing>
          <wp:inline distT="0" distB="0" distL="0" distR="0" wp14:anchorId="325E1D4C" wp14:editId="2BCB7BD9">
            <wp:extent cx="5423976" cy="4218915"/>
            <wp:effectExtent l="0" t="0" r="0" b="0"/>
            <wp:docPr id="1094308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08638" name="Picture 10943086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09" cy="423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8184" w14:textId="32FD8E9B" w:rsidR="00232FB5" w:rsidRPr="000C7FF6" w:rsidRDefault="00232FB5" w:rsidP="00232FB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</w:pPr>
      <w:r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Deriving the Regression Equation the Dataset</w:t>
      </w:r>
      <w:r w:rsidR="006E2089"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 xml:space="preserve"> (1 point)</w:t>
      </w:r>
    </w:p>
    <w:p w14:paraId="31C98670" w14:textId="49056228" w:rsidR="00FF13E6" w:rsidRDefault="00232FB5" w:rsidP="00FF13E6">
      <w:pPr>
        <w:pStyle w:val="HintText"/>
      </w:pPr>
      <w:r w:rsidRPr="00DC7628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highlight w:val="green"/>
        </w:rPr>
        <w:t xml:space="preserve"> </w:t>
      </w:r>
    </w:p>
    <w:p w14:paraId="4B8921D4" w14:textId="77777777" w:rsidR="00FF13E6" w:rsidRPr="000C7FF6" w:rsidRDefault="00FF13E6" w:rsidP="00FF13E6">
      <w:pPr>
        <w:pStyle w:val="NormalWeb"/>
        <w:rPr>
          <w:color w:val="000000"/>
        </w:rPr>
      </w:pPr>
      <w:r w:rsidRPr="000C7FF6">
        <w:rPr>
          <w:color w:val="000000"/>
        </w:rPr>
        <w:t>General Polynomial Equation:</w:t>
      </w:r>
    </w:p>
    <w:p w14:paraId="042037C5" w14:textId="77777777" w:rsidR="00BD07D5" w:rsidRPr="000C7FF6" w:rsidRDefault="00BD07D5" w:rsidP="00BD07D5">
      <w:pPr>
        <w:pStyle w:val="NormalWeb"/>
      </w:pPr>
      <w:r w:rsidRPr="000C7FF6">
        <w:rPr>
          <w:rStyle w:val="Strong"/>
        </w:rPr>
        <w:t>y = b0 + b1x1 + b2x2 + b3x1² + b4x2² + b5x1x2</w:t>
      </w:r>
    </w:p>
    <w:p w14:paraId="1EFBD3AC" w14:textId="77777777" w:rsidR="00BD07D5" w:rsidRPr="000C7FF6" w:rsidRDefault="00BD07D5" w:rsidP="00FF13E6">
      <w:pPr>
        <w:pStyle w:val="NormalWeb"/>
        <w:rPr>
          <w:color w:val="000000"/>
        </w:rPr>
      </w:pPr>
    </w:p>
    <w:p w14:paraId="456BCBE5" w14:textId="77777777" w:rsidR="00FF13E6" w:rsidRPr="000C7FF6" w:rsidRDefault="00FF13E6" w:rsidP="00FF13E6">
      <w:pPr>
        <w:pStyle w:val="NormalWeb"/>
        <w:rPr>
          <w:color w:val="000000"/>
        </w:rPr>
      </w:pPr>
      <w:r w:rsidRPr="000C7FF6">
        <w:rPr>
          <w:color w:val="000000"/>
        </w:rPr>
        <w:t>Where:</w:t>
      </w:r>
    </w:p>
    <w:p w14:paraId="5379DF77" w14:textId="77777777" w:rsidR="00FF13E6" w:rsidRPr="000C7FF6" w:rsidRDefault="00FF13E6" w:rsidP="00FF13E6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y = Predicted Global Sales</w:t>
      </w:r>
    </w:p>
    <w:p w14:paraId="057EB8D1" w14:textId="77777777" w:rsidR="00FF13E6" w:rsidRPr="000C7FF6" w:rsidRDefault="00FF13E6" w:rsidP="00FF13E6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x₁ = Critic Score</w:t>
      </w:r>
    </w:p>
    <w:p w14:paraId="6984E292" w14:textId="77777777" w:rsidR="00FF13E6" w:rsidRPr="000C7FF6" w:rsidRDefault="00FF13E6" w:rsidP="00FF13E6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x₂ = User Score</w:t>
      </w:r>
    </w:p>
    <w:p w14:paraId="29F4E12B" w14:textId="77777777" w:rsidR="00FF13E6" w:rsidRPr="000C7FF6" w:rsidRDefault="00FF13E6" w:rsidP="00FF13E6">
      <w:pPr>
        <w:pStyle w:val="Heading3"/>
        <w:rPr>
          <w:rFonts w:ascii="Times New Roman" w:hAnsi="Times New Roman" w:cs="Times New Roman"/>
          <w:color w:val="000000"/>
        </w:rPr>
      </w:pPr>
      <w:r w:rsidRPr="000C7FF6">
        <w:rPr>
          <w:rFonts w:ascii="Times New Roman" w:hAnsi="Times New Roman" w:cs="Times New Roman"/>
          <w:color w:val="000000"/>
        </w:rPr>
        <w:t>Example 5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540"/>
        <w:gridCol w:w="740"/>
        <w:gridCol w:w="1062"/>
      </w:tblGrid>
      <w:tr w:rsidR="00FF13E6" w:rsidRPr="000C7FF6" w14:paraId="34CB21F6" w14:textId="77777777" w:rsidTr="00FF13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EF834" w14:textId="77777777" w:rsidR="00FF13E6" w:rsidRPr="000C7FF6" w:rsidRDefault="00FF13E6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0C7FF6">
              <w:rPr>
                <w:rFonts w:ascii="Times New Roman" w:hAnsi="Times New Roman"/>
                <w:b/>
                <w:bCs/>
              </w:rPr>
              <w:t>Critic</w:t>
            </w:r>
          </w:p>
        </w:tc>
        <w:tc>
          <w:tcPr>
            <w:tcW w:w="0" w:type="auto"/>
            <w:vAlign w:val="center"/>
            <w:hideMark/>
          </w:tcPr>
          <w:p w14:paraId="6634A49A" w14:textId="77777777" w:rsidR="00FF13E6" w:rsidRPr="000C7FF6" w:rsidRDefault="00FF13E6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0C7FF6">
              <w:rPr>
                <w:rFonts w:ascii="Times New Roman" w:hAnsi="Times New Roman"/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C9B8D40" w14:textId="77777777" w:rsidR="00FF13E6" w:rsidRPr="000C7FF6" w:rsidRDefault="00FF13E6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0C7FF6">
              <w:rPr>
                <w:rFonts w:ascii="Times New Roman" w:hAnsi="Times New Roman"/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468699E8" w14:textId="77777777" w:rsidR="00FF13E6" w:rsidRPr="000C7FF6" w:rsidRDefault="00FF13E6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0C7FF6">
              <w:rPr>
                <w:rFonts w:ascii="Times New Roman" w:hAnsi="Times New Roman"/>
                <w:b/>
                <w:bCs/>
              </w:rPr>
              <w:t>Predicted</w:t>
            </w:r>
          </w:p>
        </w:tc>
      </w:tr>
      <w:tr w:rsidR="00FF13E6" w:rsidRPr="000C7FF6" w14:paraId="519D3321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BB8C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841DA40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14:paraId="415EB4C6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6949DC81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4.9</w:t>
            </w:r>
          </w:p>
        </w:tc>
      </w:tr>
      <w:tr w:rsidR="00FF13E6" w:rsidRPr="000C7FF6" w14:paraId="57FB1125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52E8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44DC408F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50A58338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78A7C9F1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5.8</w:t>
            </w:r>
          </w:p>
        </w:tc>
      </w:tr>
      <w:tr w:rsidR="00FF13E6" w:rsidRPr="000C7FF6" w14:paraId="68AF72AA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962D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4B071F1A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14:paraId="6B4111B8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3A51A18D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3.0</w:t>
            </w:r>
          </w:p>
        </w:tc>
      </w:tr>
      <w:tr w:rsidR="00FF13E6" w:rsidRPr="000C7FF6" w14:paraId="72170A8D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D8CC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735FD94E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14:paraId="3F208550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5DA73131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7.0</w:t>
            </w:r>
          </w:p>
        </w:tc>
      </w:tr>
      <w:tr w:rsidR="00FF13E6" w:rsidRPr="000C7FF6" w14:paraId="00346B0E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CB6AF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1F95455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252504FE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83D3C06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4.2</w:t>
            </w:r>
          </w:p>
        </w:tc>
      </w:tr>
    </w:tbl>
    <w:p w14:paraId="6016BB46" w14:textId="77777777" w:rsidR="000C7FF6" w:rsidRDefault="000C7FF6" w:rsidP="000C7FF6">
      <w:pPr>
        <w:rPr>
          <w:rStyle w:val="SubtleEmphasis"/>
          <w:rFonts w:cstheme="minorHAnsi"/>
          <w:iCs/>
        </w:rPr>
      </w:pPr>
    </w:p>
    <w:p w14:paraId="28A893A3" w14:textId="77777777" w:rsidR="000C7FF6" w:rsidRDefault="000C7FF6" w:rsidP="000C7FF6">
      <w:pPr>
        <w:rPr>
          <w:rStyle w:val="SubtleEmphasis"/>
          <w:rFonts w:cstheme="minorHAnsi"/>
          <w:iCs/>
        </w:rPr>
      </w:pPr>
    </w:p>
    <w:p w14:paraId="0AA207D1" w14:textId="77777777" w:rsidR="000C7FF6" w:rsidRDefault="000C7FF6" w:rsidP="000C7FF6">
      <w:pPr>
        <w:rPr>
          <w:rStyle w:val="SubtleEmphasis"/>
          <w:rFonts w:cstheme="minorHAnsi"/>
          <w:iCs/>
        </w:rPr>
      </w:pPr>
    </w:p>
    <w:p w14:paraId="53B6F0AD" w14:textId="6634976C" w:rsidR="0081652B" w:rsidRPr="000C7FF6" w:rsidRDefault="0081652B" w:rsidP="000C7FF6">
      <w:pPr>
        <w:rPr>
          <w:rStyle w:val="SubtleEmphasis"/>
          <w:iCs/>
          <w:color w:val="000000" w:themeColor="text1"/>
          <w:sz w:val="32"/>
          <w:szCs w:val="32"/>
        </w:rPr>
      </w:pPr>
      <w:r w:rsidRPr="000C7FF6">
        <w:rPr>
          <w:rStyle w:val="SubtleEmphasis"/>
          <w:rFonts w:cstheme="minorHAnsi"/>
          <w:iCs/>
          <w:sz w:val="32"/>
          <w:szCs w:val="32"/>
        </w:rPr>
        <w:t>Classification Model</w:t>
      </w:r>
      <w:r w:rsidR="003061B8" w:rsidRPr="000C7FF6">
        <w:rPr>
          <w:rStyle w:val="SubtleEmphasis"/>
          <w:rFonts w:cstheme="minorHAnsi"/>
          <w:iCs/>
          <w:sz w:val="32"/>
          <w:szCs w:val="32"/>
        </w:rPr>
        <w:t xml:space="preserve"> (8 Points)</w:t>
      </w:r>
    </w:p>
    <w:p w14:paraId="2C3C0DC4" w14:textId="77777777" w:rsidR="0081652B" w:rsidRDefault="0081652B" w:rsidP="0081652B"/>
    <w:p w14:paraId="16E8E7C8" w14:textId="2FC2AF85" w:rsidR="0081652B" w:rsidRPr="000C7FF6" w:rsidRDefault="0081652B" w:rsidP="0081652B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  <w:highlight w:val="green"/>
        </w:rPr>
      </w:pPr>
      <w:r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Classifying the dataset based on the target variable</w:t>
      </w:r>
      <w:r w:rsidR="0044721A"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 xml:space="preserve"> (1 Point)</w:t>
      </w:r>
    </w:p>
    <w:p w14:paraId="00109364" w14:textId="77777777" w:rsidR="0081652B" w:rsidRDefault="0081652B" w:rsidP="0081652B">
      <w:pPr>
        <w:pStyle w:val="HintText"/>
        <w:rPr>
          <w:rFonts w:ascii="Times New Roman" w:eastAsia="Times New Roman" w:hAnsi="Times New Roman" w:cs="Times New Roman"/>
        </w:rPr>
      </w:pPr>
    </w:p>
    <w:p w14:paraId="099C2526" w14:textId="77777777" w:rsidR="00FF13E6" w:rsidRPr="000C7FF6" w:rsidRDefault="00FF13E6" w:rsidP="00FF13E6">
      <w:pPr>
        <w:spacing w:before="100" w:beforeAutospacing="1" w:after="100" w:afterAutospacing="1"/>
        <w:rPr>
          <w:rFonts w:ascii="Times New Roman" w:eastAsia="Times New Roman" w:hAnsi="Times New Roman"/>
          <w:color w:val="000000"/>
          <w:lang w:val="en-AE"/>
        </w:rPr>
      </w:pPr>
      <w:r w:rsidRPr="000C7FF6">
        <w:rPr>
          <w:rFonts w:ascii="Times New Roman" w:eastAsia="Times New Roman" w:hAnsi="Times New Roman"/>
          <w:color w:val="000000"/>
          <w:lang w:val="en-AE"/>
        </w:rPr>
        <w:t>Global Sales converted into classes:</w:t>
      </w:r>
    </w:p>
    <w:p w14:paraId="4649CB31" w14:textId="77777777" w:rsidR="00FF13E6" w:rsidRPr="000C7FF6" w:rsidRDefault="00FF13E6" w:rsidP="00FF13E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lang w:val="en-AE"/>
        </w:rPr>
      </w:pPr>
      <w:r w:rsidRPr="000C7FF6">
        <w:rPr>
          <w:rFonts w:ascii="Times New Roman" w:eastAsia="Times New Roman" w:hAnsi="Times New Roman"/>
          <w:color w:val="000000"/>
          <w:lang w:val="en-AE"/>
        </w:rPr>
        <w:t>Low = Sales &lt; 1</w:t>
      </w:r>
    </w:p>
    <w:p w14:paraId="1804ECF9" w14:textId="77777777" w:rsidR="00FF13E6" w:rsidRPr="000C7FF6" w:rsidRDefault="00FF13E6" w:rsidP="00FF13E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lang w:val="en-AE"/>
        </w:rPr>
      </w:pPr>
      <w:r w:rsidRPr="000C7FF6">
        <w:rPr>
          <w:rFonts w:ascii="Times New Roman" w:eastAsia="Times New Roman" w:hAnsi="Times New Roman"/>
          <w:color w:val="000000"/>
          <w:lang w:val="en-AE"/>
        </w:rPr>
        <w:t>Medium = 1 to 5</w:t>
      </w:r>
    </w:p>
    <w:p w14:paraId="1003BB97" w14:textId="77777777" w:rsidR="00FF13E6" w:rsidRPr="000C7FF6" w:rsidRDefault="00FF13E6" w:rsidP="00FF13E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lang w:val="en-AE"/>
        </w:rPr>
      </w:pPr>
      <w:r w:rsidRPr="000C7FF6">
        <w:rPr>
          <w:rFonts w:ascii="Times New Roman" w:eastAsia="Times New Roman" w:hAnsi="Times New Roman"/>
          <w:color w:val="000000"/>
          <w:lang w:val="en-AE"/>
        </w:rPr>
        <w:t>High = &gt; 5</w:t>
      </w:r>
    </w:p>
    <w:p w14:paraId="73AE18B1" w14:textId="77777777" w:rsidR="00FF13E6" w:rsidRPr="000C7FF6" w:rsidRDefault="00FF13E6" w:rsidP="00FF13E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  <w:lang w:val="en-AE"/>
        </w:rPr>
      </w:pPr>
    </w:p>
    <w:p w14:paraId="792A8D5E" w14:textId="08E19862" w:rsidR="00FF13E6" w:rsidRPr="000C7FF6" w:rsidRDefault="00FF13E6" w:rsidP="00FF13E6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0C7FF6">
        <w:rPr>
          <w:rFonts w:ascii="Times New Roman" w:eastAsia="Times New Roman" w:hAnsi="Times New Roman"/>
          <w:color w:val="000000"/>
        </w:rPr>
        <w:t xml:space="preserve">Code: </w:t>
      </w:r>
    </w:p>
    <w:p w14:paraId="050CA20B" w14:textId="27F13CC0" w:rsidR="0081652B" w:rsidRPr="000C7FF6" w:rsidRDefault="00FF13E6" w:rsidP="0081652B">
      <w:pPr>
        <w:pStyle w:val="HintText"/>
        <w:rPr>
          <w:rFonts w:ascii="Times New Roman" w:hAnsi="Times New Roman" w:cs="Times New Roman"/>
          <w:sz w:val="24"/>
          <w:szCs w:val="24"/>
          <w:highlight w:val="green"/>
        </w:rPr>
      </w:pP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def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classify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x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):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if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x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&lt;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b"/>
          <w:rFonts w:ascii="Times New Roman" w:hAnsi="Times New Roman" w:cs="Times New Roman"/>
          <w:color w:val="000000"/>
          <w:sz w:val="24"/>
          <w:szCs w:val="24"/>
        </w:rPr>
        <w:t>1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return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"Low"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elif</w:t>
      </w:r>
      <w:proofErr w:type="spellEnd"/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x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&lt;=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b"/>
          <w:rFonts w:ascii="Times New Roman" w:hAnsi="Times New Roman" w:cs="Times New Roman"/>
          <w:color w:val="000000"/>
          <w:sz w:val="24"/>
          <w:szCs w:val="24"/>
        </w:rPr>
        <w:t>5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return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"Medium"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else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return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"High"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Sales_Class</w:t>
      </w:r>
      <w:proofErr w:type="spellEnd"/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=</w:t>
      </w:r>
      <w:r w:rsidRPr="000C7FF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0C7FF6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Global_Sales</w:t>
      </w:r>
      <w:proofErr w:type="spellEnd"/>
      <w:r w:rsidRPr="000C7FF6">
        <w:rPr>
          <w:rStyle w:val="c"/>
          <w:rFonts w:ascii="Times New Roman" w:hAnsi="Times New Roman" w:cs="Times New Roman"/>
          <w:color w:val="000000"/>
          <w:sz w:val="24"/>
          <w:szCs w:val="24"/>
        </w:rPr>
        <w:t>"</w:t>
      </w:r>
      <w:proofErr w:type="gramStart"/>
      <w:r w:rsidRPr="000C7FF6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0C7FF6">
        <w:rPr>
          <w:rStyle w:val="8"/>
          <w:rFonts w:ascii="Times New Roman" w:hAnsi="Times New Roman" w:cs="Times New Roman"/>
          <w:color w:val="000000"/>
          <w:sz w:val="24"/>
          <w:szCs w:val="24"/>
        </w:rPr>
        <w:t>.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apply</w:t>
      </w:r>
      <w:proofErr w:type="gramEnd"/>
      <w:r w:rsidRPr="000C7FF6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0C7FF6">
        <w:rPr>
          <w:rStyle w:val="e"/>
          <w:rFonts w:ascii="Times New Roman" w:hAnsi="Times New Roman" w:cs="Times New Roman"/>
          <w:color w:val="000000"/>
          <w:sz w:val="24"/>
          <w:szCs w:val="24"/>
        </w:rPr>
        <w:t>classify</w:t>
      </w:r>
      <w:r w:rsidRPr="000C7FF6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50B122C8" w14:textId="77777777" w:rsidR="0081652B" w:rsidRPr="00C2634F" w:rsidRDefault="0081652B" w:rsidP="0081652B">
      <w:pPr>
        <w:pStyle w:val="HintText"/>
        <w:rPr>
          <w:highlight w:val="green"/>
        </w:rPr>
      </w:pPr>
    </w:p>
    <w:p w14:paraId="36902F70" w14:textId="77777777" w:rsidR="0081652B" w:rsidRDefault="0081652B" w:rsidP="0081652B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</w:pPr>
    </w:p>
    <w:p w14:paraId="5478A8B6" w14:textId="344CA509" w:rsidR="0081652B" w:rsidRPr="000C7FF6" w:rsidRDefault="0081652B" w:rsidP="0081652B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</w:pPr>
      <w:proofErr w:type="spellStart"/>
      <w:r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Bulding</w:t>
      </w:r>
      <w:proofErr w:type="spellEnd"/>
      <w:r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 xml:space="preserve"> classification models</w:t>
      </w:r>
      <w:r w:rsidR="0044721A"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 xml:space="preserve"> (</w:t>
      </w:r>
      <w:r w:rsidR="00451D0D"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6 Points)</w:t>
      </w:r>
    </w:p>
    <w:p w14:paraId="19A06E6C" w14:textId="77777777" w:rsidR="00FF13E6" w:rsidRDefault="00FF13E6" w:rsidP="0081652B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</w:pPr>
    </w:p>
    <w:p w14:paraId="71D6345B" w14:textId="77777777" w:rsidR="00FF13E6" w:rsidRPr="000C7FF6" w:rsidRDefault="00FF13E6" w:rsidP="00FF13E6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7FF6">
        <w:rPr>
          <w:rFonts w:ascii="Times New Roman" w:hAnsi="Times New Roman" w:cs="Times New Roman"/>
          <w:color w:val="000000"/>
          <w:sz w:val="24"/>
          <w:szCs w:val="24"/>
        </w:rPr>
        <w:t>Models Used</w:t>
      </w:r>
    </w:p>
    <w:p w14:paraId="41A375BA" w14:textId="77777777" w:rsidR="00FF13E6" w:rsidRPr="000C7FF6" w:rsidRDefault="00FF13E6" w:rsidP="00FF13E6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Logistic Regression</w:t>
      </w:r>
    </w:p>
    <w:p w14:paraId="36E8455A" w14:textId="77777777" w:rsidR="00FF13E6" w:rsidRPr="000C7FF6" w:rsidRDefault="00FF13E6" w:rsidP="00FF13E6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KNN</w:t>
      </w:r>
    </w:p>
    <w:p w14:paraId="07B94CF0" w14:textId="77777777" w:rsidR="00FF13E6" w:rsidRPr="000C7FF6" w:rsidRDefault="00FF13E6" w:rsidP="00FF13E6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SVM</w:t>
      </w:r>
    </w:p>
    <w:p w14:paraId="6AC9525A" w14:textId="77777777" w:rsidR="00FF13E6" w:rsidRPr="000C7FF6" w:rsidRDefault="00FF13E6" w:rsidP="00FF13E6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Decision Tree</w:t>
      </w:r>
    </w:p>
    <w:p w14:paraId="48692541" w14:textId="77777777" w:rsidR="00FF13E6" w:rsidRPr="000C7FF6" w:rsidRDefault="00FF13E6" w:rsidP="00FF13E6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Random Forest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007"/>
        <w:gridCol w:w="700"/>
        <w:gridCol w:w="975"/>
      </w:tblGrid>
      <w:tr w:rsidR="00FF13E6" w:rsidRPr="000C7FF6" w14:paraId="7CE25FEC" w14:textId="77777777" w:rsidTr="00FF13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28BB3" w14:textId="77777777" w:rsidR="00FF13E6" w:rsidRPr="000C7FF6" w:rsidRDefault="00FF13E6" w:rsidP="00FF13E6">
            <w:pPr>
              <w:rPr>
                <w:rFonts w:ascii="Times New Roman" w:eastAsia="Times New Roman" w:hAnsi="Times New Roman"/>
                <w:b/>
                <w:bCs/>
              </w:rPr>
            </w:pPr>
            <w:r w:rsidRPr="000C7FF6">
              <w:rPr>
                <w:rFonts w:ascii="Times New Roman" w:hAnsi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FD631B7" w14:textId="77777777" w:rsidR="00FF13E6" w:rsidRPr="000C7FF6" w:rsidRDefault="00FF13E6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0C7FF6">
              <w:rPr>
                <w:rFonts w:ascii="Times New Roman" w:hAnsi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73DEB4F" w14:textId="77777777" w:rsidR="00FF13E6" w:rsidRPr="000C7FF6" w:rsidRDefault="00FF13E6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0C7FF6">
              <w:rPr>
                <w:rFonts w:ascii="Times New Roman" w:hAnsi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D790786" w14:textId="77777777" w:rsidR="00FF13E6" w:rsidRPr="000C7FF6" w:rsidRDefault="00FF13E6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0C7FF6">
              <w:rPr>
                <w:rFonts w:ascii="Times New Roman" w:hAnsi="Times New Roman"/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72260A4" w14:textId="77777777" w:rsidR="00FF13E6" w:rsidRPr="000C7FF6" w:rsidRDefault="00FF13E6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0C7FF6">
              <w:rPr>
                <w:rFonts w:ascii="Times New Roman" w:hAnsi="Times New Roman"/>
                <w:b/>
                <w:bCs/>
              </w:rPr>
              <w:t>F1 Score</w:t>
            </w:r>
          </w:p>
        </w:tc>
      </w:tr>
      <w:tr w:rsidR="00FF13E6" w:rsidRPr="000C7FF6" w14:paraId="11E02AE7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D3C1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6763FB2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71766C6C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672A667D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60AAC1F8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0.80</w:t>
            </w:r>
          </w:p>
        </w:tc>
      </w:tr>
      <w:tr w:rsidR="00FF13E6" w:rsidRPr="000C7FF6" w14:paraId="076B4422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914B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5F04DEFC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58EB433C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547F3EE5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309CB8D3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0.82</w:t>
            </w:r>
          </w:p>
        </w:tc>
      </w:tr>
      <w:tr w:rsidR="00FF13E6" w:rsidRPr="000C7FF6" w14:paraId="7BD02ACE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78C9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542385D8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71D28C9A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3568E7AF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148CE23E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0.84</w:t>
            </w:r>
          </w:p>
        </w:tc>
      </w:tr>
      <w:tr w:rsidR="00FF13E6" w:rsidRPr="000C7FF6" w14:paraId="05EAEE97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0935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4F93782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57D33670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5CDC5A13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0C78809E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0.79</w:t>
            </w:r>
          </w:p>
        </w:tc>
      </w:tr>
      <w:tr w:rsidR="00FF13E6" w:rsidRPr="000C7FF6" w14:paraId="66AE5A62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CB62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EBA2EBD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279FF515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3E89FA19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4E4C7842" w14:textId="77777777" w:rsidR="00FF13E6" w:rsidRPr="000C7FF6" w:rsidRDefault="00FF13E6">
            <w:pPr>
              <w:rPr>
                <w:rFonts w:ascii="Times New Roman" w:hAnsi="Times New Roman"/>
              </w:rPr>
            </w:pPr>
            <w:r w:rsidRPr="000C7FF6">
              <w:rPr>
                <w:rFonts w:ascii="Times New Roman" w:hAnsi="Times New Roman"/>
              </w:rPr>
              <w:t>0.88</w:t>
            </w:r>
          </w:p>
        </w:tc>
      </w:tr>
    </w:tbl>
    <w:p w14:paraId="49CE5CB5" w14:textId="4F6F5831" w:rsidR="00FF13E6" w:rsidRPr="000C7FF6" w:rsidRDefault="00FF13E6" w:rsidP="00FF13E6">
      <w:pPr>
        <w:rPr>
          <w:rFonts w:ascii="Times New Roman" w:hAnsi="Times New Roman"/>
        </w:rPr>
      </w:pPr>
    </w:p>
    <w:p w14:paraId="5181CED1" w14:textId="77777777" w:rsidR="007712F9" w:rsidRPr="000C7FF6" w:rsidRDefault="007712F9" w:rsidP="007712F9">
      <w:pPr>
        <w:pStyle w:val="NormalWeb"/>
      </w:pPr>
      <w:r w:rsidRPr="000C7FF6">
        <w:rPr>
          <w:rStyle w:val="Strong"/>
        </w:rPr>
        <w:t>Random Forest achieved the highest accuracy and was selected as the best classification model.</w:t>
      </w:r>
    </w:p>
    <w:p w14:paraId="5E463C6E" w14:textId="29CB634D" w:rsidR="0063299B" w:rsidRPr="000C7FF6" w:rsidRDefault="0063299B" w:rsidP="0063299B">
      <w:pPr>
        <w:pStyle w:val="Heading2"/>
        <w:rPr>
          <w:rFonts w:ascii="Times New Roman" w:hAnsi="Times New Roman" w:cs="Times New Roman"/>
          <w:color w:val="000000"/>
          <w:sz w:val="24"/>
          <w:szCs w:val="24"/>
          <w:rtl/>
        </w:rPr>
      </w:pPr>
    </w:p>
    <w:p w14:paraId="0CC7764E" w14:textId="43102AC9" w:rsidR="00FF13E6" w:rsidRPr="000C7FF6" w:rsidRDefault="00FF13E6" w:rsidP="00FF13E6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0C7FF6">
        <w:rPr>
          <w:rFonts w:ascii="Times New Roman" w:hAnsi="Times New Roman" w:cs="Times New Roman"/>
          <w:color w:val="000000"/>
          <w:sz w:val="24"/>
          <w:szCs w:val="24"/>
        </w:rPr>
        <w:t>Best Classifier:</w:t>
      </w:r>
    </w:p>
    <w:p w14:paraId="5B124D0D" w14:textId="77777777" w:rsidR="00FF13E6" w:rsidRPr="000C7FF6" w:rsidRDefault="00FF13E6" w:rsidP="00FF13E6">
      <w:pPr>
        <w:pStyle w:val="Heading3"/>
        <w:rPr>
          <w:rFonts w:ascii="Times New Roman" w:hAnsi="Times New Roman" w:cs="Times New Roman"/>
          <w:color w:val="000000"/>
        </w:rPr>
      </w:pPr>
      <w:r w:rsidRPr="000C7FF6">
        <w:rPr>
          <w:rFonts w:ascii="Times New Roman" w:hAnsi="Times New Roman" w:cs="Times New Roman"/>
          <w:color w:val="000000"/>
        </w:rPr>
        <w:t>Random Forest</w:t>
      </w:r>
    </w:p>
    <w:p w14:paraId="6822C6D5" w14:textId="77777777" w:rsidR="00FF13E6" w:rsidRPr="000C7FF6" w:rsidRDefault="00FF13E6" w:rsidP="00FF13E6">
      <w:pPr>
        <w:pStyle w:val="NormalWeb"/>
        <w:rPr>
          <w:color w:val="000000"/>
        </w:rPr>
      </w:pPr>
      <w:r w:rsidRPr="000C7FF6">
        <w:rPr>
          <w:color w:val="000000"/>
        </w:rPr>
        <w:t>Because it achieved highest accuracy =</w:t>
      </w:r>
      <w:r w:rsidRPr="000C7FF6">
        <w:rPr>
          <w:rStyle w:val="apple-converted-space"/>
          <w:color w:val="000000"/>
        </w:rPr>
        <w:t> </w:t>
      </w:r>
      <w:r w:rsidRPr="000C7FF6">
        <w:rPr>
          <w:rStyle w:val="Strong"/>
          <w:color w:val="000000"/>
        </w:rPr>
        <w:t>89%</w:t>
      </w:r>
    </w:p>
    <w:p w14:paraId="6441230A" w14:textId="77777777" w:rsidR="00FF13E6" w:rsidRPr="00FF13E6" w:rsidRDefault="00FF13E6" w:rsidP="0081652B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highlight w:val="green"/>
          <w:lang w:val="en-AE"/>
        </w:rPr>
      </w:pPr>
    </w:p>
    <w:p w14:paraId="30500391" w14:textId="5D79C6C5" w:rsidR="0081652B" w:rsidRDefault="0081652B" w:rsidP="0081652B">
      <w:pPr>
        <w:pStyle w:val="HintText"/>
      </w:pPr>
    </w:p>
    <w:p w14:paraId="08A5AC91" w14:textId="77777777" w:rsidR="0081652B" w:rsidRDefault="0081652B" w:rsidP="0081652B">
      <w:pPr>
        <w:pStyle w:val="HintText"/>
      </w:pPr>
    </w:p>
    <w:p w14:paraId="56D9F6D0" w14:textId="77777777" w:rsidR="0081652B" w:rsidRDefault="0081652B" w:rsidP="0081652B">
      <w:pPr>
        <w:rPr>
          <w:rFonts w:cstheme="minorHAnsi"/>
        </w:rPr>
      </w:pPr>
    </w:p>
    <w:p w14:paraId="02DE75FD" w14:textId="56726CCA" w:rsidR="0081652B" w:rsidRPr="000C7FF6" w:rsidRDefault="0081652B" w:rsidP="0081652B">
      <w:pPr>
        <w:pStyle w:val="HintText"/>
        <w:rPr>
          <w:rFonts w:asciiTheme="majorHAnsi" w:eastAsiaTheme="majorEastAsia" w:hAnsiTheme="majorHAnsi" w:cstheme="majorBidi" w:hint="cs"/>
          <w:color w:val="001A74" w:themeColor="accent1" w:themeShade="BF"/>
          <w:sz w:val="32"/>
          <w:szCs w:val="32"/>
          <w:highlight w:val="green"/>
          <w:rtl/>
        </w:rPr>
      </w:pPr>
      <w:r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No of elements on the target variable</w:t>
      </w:r>
      <w:r w:rsidR="00451D0D"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 xml:space="preserve"> (1 Point)</w:t>
      </w:r>
    </w:p>
    <w:p w14:paraId="2B611805" w14:textId="77777777" w:rsidR="0081652B" w:rsidRDefault="0081652B" w:rsidP="0081652B">
      <w:pPr>
        <w:pStyle w:val="HintText"/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136"/>
      </w:tblGrid>
      <w:tr w:rsidR="00FF13E6" w:rsidRPr="00FF13E6" w14:paraId="7D8F196F" w14:textId="77777777" w:rsidTr="00FF13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E690F" w14:textId="77777777" w:rsidR="00FF13E6" w:rsidRPr="00FF13E6" w:rsidRDefault="00FF13E6" w:rsidP="00FF13E6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AE"/>
              </w:rPr>
            </w:pPr>
            <w:r w:rsidRPr="00FF13E6">
              <w:rPr>
                <w:rFonts w:ascii="Times New Roman" w:eastAsia="Times New Roman" w:hAnsi="Times New Roman"/>
                <w:b/>
                <w:bCs/>
                <w:color w:val="000000"/>
                <w:lang w:val="en-A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9112E7" w14:textId="50115865" w:rsidR="00FF13E6" w:rsidRPr="00FF13E6" w:rsidRDefault="00FF13E6" w:rsidP="00FF13E6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AE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      </w:t>
            </w:r>
            <w:r w:rsidRPr="00FF13E6">
              <w:rPr>
                <w:rFonts w:ascii="Times New Roman" w:eastAsia="Times New Roman" w:hAnsi="Times New Roman"/>
                <w:b/>
                <w:bCs/>
                <w:color w:val="000000"/>
                <w:lang w:val="en-AE"/>
              </w:rPr>
              <w:t>Count</w:t>
            </w:r>
          </w:p>
        </w:tc>
      </w:tr>
    </w:tbl>
    <w:p w14:paraId="75CFA3BE" w14:textId="77777777" w:rsidR="00FF13E6" w:rsidRPr="00FF13E6" w:rsidRDefault="00FF13E6" w:rsidP="00FF13E6">
      <w:pPr>
        <w:rPr>
          <w:rFonts w:ascii="Times New Roman" w:eastAsia="Times New Roman" w:hAnsi="Times New Roman"/>
          <w:vanish/>
          <w:lang w:val="en-A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575"/>
      </w:tblGrid>
      <w:tr w:rsidR="00FF13E6" w:rsidRPr="00FF13E6" w14:paraId="0A78DD79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A9EF" w14:textId="77777777" w:rsidR="00FF13E6" w:rsidRPr="00FF13E6" w:rsidRDefault="00FF13E6" w:rsidP="00FF13E6">
            <w:pPr>
              <w:rPr>
                <w:rFonts w:ascii="Times New Roman" w:eastAsia="Times New Roman" w:hAnsi="Times New Roman"/>
                <w:color w:val="000000"/>
                <w:lang w:val="en-AE"/>
              </w:rPr>
            </w:pPr>
            <w:r w:rsidRPr="00FF13E6">
              <w:rPr>
                <w:rFonts w:ascii="Times New Roman" w:eastAsia="Times New Roman" w:hAnsi="Times New Roman"/>
                <w:color w:val="000000"/>
                <w:lang w:val="en-A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88FDAF" w14:textId="76CBD53A" w:rsidR="00FF13E6" w:rsidRPr="00FF13E6" w:rsidRDefault="00FF13E6" w:rsidP="00FF13E6">
            <w:pPr>
              <w:rPr>
                <w:rFonts w:ascii="Times New Roman" w:eastAsia="Times New Roman" w:hAnsi="Times New Roman"/>
                <w:color w:val="000000"/>
                <w:lang w:val="en-AE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                </w:t>
            </w:r>
            <w:r w:rsidRPr="00FF13E6">
              <w:rPr>
                <w:rFonts w:ascii="Times New Roman" w:eastAsia="Times New Roman" w:hAnsi="Times New Roman"/>
                <w:color w:val="000000"/>
                <w:lang w:val="en-AE"/>
              </w:rPr>
              <w:t>6200</w:t>
            </w:r>
          </w:p>
        </w:tc>
      </w:tr>
    </w:tbl>
    <w:p w14:paraId="59D51597" w14:textId="77777777" w:rsidR="00FF13E6" w:rsidRPr="00FF13E6" w:rsidRDefault="00FF13E6" w:rsidP="00FF13E6">
      <w:pPr>
        <w:rPr>
          <w:rFonts w:ascii="Times New Roman" w:eastAsia="Times New Roman" w:hAnsi="Times New Roman"/>
          <w:vanish/>
          <w:lang w:val="en-A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215"/>
      </w:tblGrid>
      <w:tr w:rsidR="00FF13E6" w:rsidRPr="00FF13E6" w14:paraId="5B6D93D7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2941" w14:textId="77777777" w:rsidR="00FF13E6" w:rsidRPr="00FF13E6" w:rsidRDefault="00FF13E6" w:rsidP="00FF13E6">
            <w:pPr>
              <w:rPr>
                <w:rFonts w:ascii="Times New Roman" w:eastAsia="Times New Roman" w:hAnsi="Times New Roman"/>
                <w:color w:val="000000"/>
                <w:lang w:val="en-AE"/>
              </w:rPr>
            </w:pPr>
            <w:r w:rsidRPr="00FF13E6">
              <w:rPr>
                <w:rFonts w:ascii="Times New Roman" w:eastAsia="Times New Roman" w:hAnsi="Times New Roman"/>
                <w:color w:val="000000"/>
                <w:lang w:val="en-A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0FD95EE" w14:textId="7005F7B2" w:rsidR="00FF13E6" w:rsidRPr="00FF13E6" w:rsidRDefault="00FF13E6" w:rsidP="00FF13E6">
            <w:pPr>
              <w:rPr>
                <w:rFonts w:ascii="Times New Roman" w:eastAsia="Times New Roman" w:hAnsi="Times New Roman"/>
                <w:color w:val="000000"/>
                <w:lang w:val="en-AE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          </w:t>
            </w:r>
            <w:r w:rsidRPr="00FF13E6">
              <w:rPr>
                <w:rFonts w:ascii="Times New Roman" w:eastAsia="Times New Roman" w:hAnsi="Times New Roman"/>
                <w:color w:val="000000"/>
                <w:lang w:val="en-AE"/>
              </w:rPr>
              <w:t>3100</w:t>
            </w:r>
          </w:p>
        </w:tc>
      </w:tr>
    </w:tbl>
    <w:p w14:paraId="15CD8AC8" w14:textId="77777777" w:rsidR="00FF13E6" w:rsidRPr="00FF13E6" w:rsidRDefault="00FF13E6" w:rsidP="00FF13E6">
      <w:pPr>
        <w:rPr>
          <w:rFonts w:ascii="Times New Roman" w:eastAsia="Times New Roman" w:hAnsi="Times New Roman"/>
          <w:vanish/>
          <w:lang w:val="en-A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455"/>
      </w:tblGrid>
      <w:tr w:rsidR="00FF13E6" w:rsidRPr="00FF13E6" w14:paraId="62163895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CECF" w14:textId="77777777" w:rsidR="00FF13E6" w:rsidRPr="00FF13E6" w:rsidRDefault="00FF13E6" w:rsidP="00FF13E6">
            <w:pPr>
              <w:rPr>
                <w:rFonts w:ascii="Times New Roman" w:eastAsia="Times New Roman" w:hAnsi="Times New Roman"/>
                <w:color w:val="000000"/>
                <w:lang w:val="en-AE"/>
              </w:rPr>
            </w:pPr>
            <w:r w:rsidRPr="00FF13E6">
              <w:rPr>
                <w:rFonts w:ascii="Times New Roman" w:eastAsia="Times New Roman" w:hAnsi="Times New Roman"/>
                <w:color w:val="000000"/>
                <w:lang w:val="en-A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779EDD" w14:textId="2AA38032" w:rsidR="00FF13E6" w:rsidRPr="00FF13E6" w:rsidRDefault="00FF13E6" w:rsidP="00FF13E6">
            <w:pPr>
              <w:rPr>
                <w:rFonts w:ascii="Times New Roman" w:eastAsia="Times New Roman" w:hAnsi="Times New Roman"/>
                <w:color w:val="000000"/>
                <w:lang w:val="en-AE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                 </w:t>
            </w:r>
            <w:r w:rsidRPr="00FF13E6">
              <w:rPr>
                <w:rFonts w:ascii="Times New Roman" w:eastAsia="Times New Roman" w:hAnsi="Times New Roman"/>
                <w:color w:val="000000"/>
                <w:lang w:val="en-AE"/>
              </w:rPr>
              <w:t>850</w:t>
            </w:r>
          </w:p>
        </w:tc>
      </w:tr>
    </w:tbl>
    <w:p w14:paraId="0EBD3AC4" w14:textId="77777777" w:rsidR="00FF13E6" w:rsidRDefault="00FF13E6" w:rsidP="0081652B">
      <w:pPr>
        <w:rPr>
          <w:color w:val="EE0000"/>
        </w:rPr>
      </w:pPr>
    </w:p>
    <w:p w14:paraId="4526B162" w14:textId="77777777" w:rsidR="00FF13E6" w:rsidRDefault="00FF13E6" w:rsidP="0081652B">
      <w:pPr>
        <w:rPr>
          <w:color w:val="EE0000"/>
        </w:rPr>
      </w:pPr>
    </w:p>
    <w:p w14:paraId="741E0EC2" w14:textId="77777777" w:rsidR="00FF13E6" w:rsidRDefault="00FF13E6" w:rsidP="0081652B">
      <w:pPr>
        <w:rPr>
          <w:color w:val="EE0000"/>
        </w:rPr>
      </w:pPr>
    </w:p>
    <w:p w14:paraId="6C8884B0" w14:textId="77777777" w:rsidR="00FF13E6" w:rsidRPr="00F869C7" w:rsidRDefault="00FF13E6" w:rsidP="0081652B">
      <w:pPr>
        <w:rPr>
          <w:rFonts w:cstheme="minorHAnsi"/>
          <w:color w:val="EE0000"/>
        </w:rPr>
      </w:pPr>
    </w:p>
    <w:p w14:paraId="29850299" w14:textId="3C192648" w:rsidR="0081652B" w:rsidRDefault="0081652B" w:rsidP="0081652B">
      <w:pPr>
        <w:pStyle w:val="Heading1"/>
        <w:rPr>
          <w:rStyle w:val="SubtleEmphasis"/>
          <w:rFonts w:asciiTheme="minorHAnsi" w:hAnsiTheme="minorHAnsi" w:cstheme="minorHAnsi"/>
          <w:iCs/>
        </w:rPr>
      </w:pPr>
      <w:r>
        <w:rPr>
          <w:rStyle w:val="SubtleEmphasis"/>
          <w:rFonts w:asciiTheme="minorHAnsi" w:hAnsiTheme="minorHAnsi" w:cstheme="minorHAnsi"/>
          <w:iCs/>
        </w:rPr>
        <w:t>Cluster Analysis</w:t>
      </w:r>
      <w:r w:rsidR="003061B8">
        <w:rPr>
          <w:rStyle w:val="SubtleEmphasis"/>
          <w:rFonts w:asciiTheme="minorHAnsi" w:hAnsiTheme="minorHAnsi" w:cstheme="minorHAnsi"/>
          <w:iCs/>
        </w:rPr>
        <w:t xml:space="preserve"> (5 Points)</w:t>
      </w:r>
    </w:p>
    <w:p w14:paraId="6EC16C97" w14:textId="041C3032" w:rsidR="0081652B" w:rsidRPr="000C7FF6" w:rsidRDefault="0081652B" w:rsidP="0081652B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</w:pPr>
      <w:r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 xml:space="preserve">Building the Cluster </w:t>
      </w:r>
      <w:proofErr w:type="gramStart"/>
      <w:r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Analysis</w:t>
      </w:r>
      <w:r w:rsidR="006E2089"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(</w:t>
      </w:r>
      <w:proofErr w:type="gramEnd"/>
      <w:r w:rsidR="006E2089" w:rsidRPr="000C7FF6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3 Points)</w:t>
      </w:r>
    </w:p>
    <w:p w14:paraId="0D6FC1DD" w14:textId="43481732" w:rsidR="0081652B" w:rsidRDefault="0081652B" w:rsidP="165B0EDB">
      <w:pPr>
        <w:rPr>
          <w:highlight w:val="green"/>
        </w:rPr>
      </w:pPr>
    </w:p>
    <w:p w14:paraId="155C7A61" w14:textId="5A1765C5" w:rsidR="00FF13E6" w:rsidRPr="000C7FF6" w:rsidRDefault="00FF13E6" w:rsidP="00FF13E6">
      <w:pPr>
        <w:pStyle w:val="NormalWeb"/>
        <w:rPr>
          <w:color w:val="000000"/>
        </w:rPr>
      </w:pPr>
      <w:r w:rsidRPr="000C7FF6">
        <w:rPr>
          <w:color w:val="000000"/>
        </w:rPr>
        <w:t>K-Means clustering was used on:</w:t>
      </w:r>
    </w:p>
    <w:p w14:paraId="17CF9F5A" w14:textId="77777777" w:rsidR="00FF13E6" w:rsidRPr="000C7FF6" w:rsidRDefault="00FF13E6" w:rsidP="00FF13E6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Critic Score</w:t>
      </w:r>
    </w:p>
    <w:p w14:paraId="1320F772" w14:textId="77777777" w:rsidR="00FF13E6" w:rsidRPr="000C7FF6" w:rsidRDefault="00FF13E6" w:rsidP="00FF13E6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User Score</w:t>
      </w:r>
    </w:p>
    <w:p w14:paraId="72C18948" w14:textId="7FE1CA1B" w:rsidR="00FF13E6" w:rsidRPr="000C7FF6" w:rsidRDefault="00FF13E6" w:rsidP="00FF13E6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Global Sales</w:t>
      </w:r>
    </w:p>
    <w:p w14:paraId="05BC8A31" w14:textId="1A54B10C" w:rsidR="00FF13E6" w:rsidRPr="000C7FF6" w:rsidRDefault="00FF13E6" w:rsidP="00FF13E6">
      <w:pPr>
        <w:pStyle w:val="Heading3"/>
        <w:rPr>
          <w:rFonts w:ascii="Times New Roman" w:hAnsi="Times New Roman" w:cs="Times New Roman"/>
          <w:color w:val="000000"/>
        </w:rPr>
      </w:pPr>
      <w:r w:rsidRPr="000C7FF6">
        <w:rPr>
          <w:rFonts w:ascii="Times New Roman" w:hAnsi="Times New Roman" w:cs="Times New Roman"/>
          <w:color w:val="000000"/>
        </w:rPr>
        <w:t>Determine Optimal Clusters</w:t>
      </w:r>
    </w:p>
    <w:p w14:paraId="2D0E372B" w14:textId="49DF962A" w:rsidR="00FF13E6" w:rsidRPr="000C7FF6" w:rsidRDefault="00FF13E6" w:rsidP="00FF13E6">
      <w:pPr>
        <w:pStyle w:val="NormalWeb"/>
        <w:rPr>
          <w:color w:val="000000"/>
        </w:rPr>
      </w:pPr>
      <w:r w:rsidRPr="000C7FF6">
        <w:rPr>
          <w:color w:val="000000"/>
        </w:rPr>
        <w:t>Elbow method selected</w:t>
      </w:r>
      <w:r w:rsidRPr="000C7FF6">
        <w:rPr>
          <w:rStyle w:val="apple-converted-space"/>
          <w:rFonts w:eastAsiaTheme="minorEastAsia"/>
          <w:color w:val="000000"/>
        </w:rPr>
        <w:t> </w:t>
      </w:r>
      <w:r w:rsidRPr="000C7FF6">
        <w:rPr>
          <w:rStyle w:val="Strong"/>
          <w:color w:val="000000"/>
        </w:rPr>
        <w:t>3 clusters</w:t>
      </w:r>
    </w:p>
    <w:p w14:paraId="29EB37FF" w14:textId="25626B59" w:rsidR="00FF13E6" w:rsidRPr="000C7FF6" w:rsidRDefault="00FF13E6" w:rsidP="165B0EDB">
      <w:pPr>
        <w:rPr>
          <w:rFonts w:ascii="Times New Roman" w:hAnsi="Times New Roman"/>
          <w:color w:val="000000"/>
          <w:rtl/>
        </w:rPr>
      </w:pPr>
      <w:r w:rsidRPr="000C7FF6">
        <w:rPr>
          <w:rStyle w:val="8"/>
          <w:rFonts w:ascii="Times New Roman" w:hAnsi="Times New Roman"/>
          <w:color w:val="000000"/>
        </w:rPr>
        <w:t>from</w:t>
      </w:r>
      <w:r w:rsidRPr="000C7FF6">
        <w:rPr>
          <w:rStyle w:val="apple-converted-space"/>
          <w:rFonts w:ascii="Times New Roman" w:hAnsi="Times New Roman"/>
          <w:color w:val="000000"/>
        </w:rPr>
        <w:t> </w:t>
      </w:r>
      <w:proofErr w:type="spellStart"/>
      <w:proofErr w:type="gramStart"/>
      <w:r w:rsidRPr="000C7FF6">
        <w:rPr>
          <w:rStyle w:val="e"/>
          <w:rFonts w:ascii="Times New Roman" w:hAnsi="Times New Roman"/>
          <w:color w:val="000000"/>
        </w:rPr>
        <w:t>sklearn</w:t>
      </w:r>
      <w:r w:rsidRPr="000C7FF6">
        <w:rPr>
          <w:rStyle w:val="8"/>
          <w:rFonts w:ascii="Times New Roman" w:hAnsi="Times New Roman"/>
          <w:color w:val="000000"/>
        </w:rPr>
        <w:t>.</w:t>
      </w:r>
      <w:r w:rsidRPr="000C7FF6">
        <w:rPr>
          <w:rStyle w:val="e"/>
          <w:rFonts w:ascii="Times New Roman" w:hAnsi="Times New Roman"/>
          <w:color w:val="000000"/>
        </w:rPr>
        <w:t>cluster</w:t>
      </w:r>
      <w:proofErr w:type="spellEnd"/>
      <w:proofErr w:type="gramEnd"/>
      <w:r w:rsidRPr="000C7FF6">
        <w:rPr>
          <w:rStyle w:val="apple-converted-space"/>
          <w:rFonts w:ascii="Times New Roman" w:hAnsi="Times New Roman"/>
          <w:color w:val="000000"/>
        </w:rPr>
        <w:t> </w:t>
      </w:r>
      <w:r w:rsidRPr="000C7FF6">
        <w:rPr>
          <w:rStyle w:val="8"/>
          <w:rFonts w:ascii="Times New Roman" w:hAnsi="Times New Roman"/>
          <w:color w:val="000000"/>
        </w:rPr>
        <w:t>import</w:t>
      </w:r>
      <w:r w:rsidRPr="000C7FF6">
        <w:rPr>
          <w:rStyle w:val="apple-converted-space"/>
          <w:rFonts w:ascii="Times New Roman" w:hAnsi="Times New Roman"/>
          <w:color w:val="000000"/>
        </w:rPr>
        <w:t> </w:t>
      </w:r>
      <w:proofErr w:type="spellStart"/>
      <w:r w:rsidRPr="000C7FF6">
        <w:rPr>
          <w:rStyle w:val="e"/>
          <w:rFonts w:ascii="Times New Roman" w:hAnsi="Times New Roman"/>
          <w:color w:val="000000"/>
        </w:rPr>
        <w:t>KMeans</w:t>
      </w:r>
      <w:proofErr w:type="spellEnd"/>
      <w:r w:rsidRPr="000C7FF6">
        <w:rPr>
          <w:rFonts w:ascii="Times New Roman" w:hAnsi="Times New Roman"/>
          <w:color w:val="000000"/>
        </w:rPr>
        <w:br/>
      </w:r>
      <w:r w:rsidRPr="000C7FF6">
        <w:rPr>
          <w:rFonts w:ascii="Times New Roman" w:hAnsi="Times New Roman"/>
          <w:color w:val="000000"/>
        </w:rPr>
        <w:br/>
      </w:r>
      <w:proofErr w:type="spellStart"/>
      <w:r w:rsidRPr="000C7FF6">
        <w:rPr>
          <w:rStyle w:val="e"/>
          <w:rFonts w:ascii="Times New Roman" w:hAnsi="Times New Roman"/>
          <w:color w:val="000000"/>
        </w:rPr>
        <w:t>kmeans</w:t>
      </w:r>
      <w:proofErr w:type="spellEnd"/>
      <w:r w:rsidRPr="000C7FF6">
        <w:rPr>
          <w:rStyle w:val="apple-converted-space"/>
          <w:rFonts w:ascii="Times New Roman" w:hAnsi="Times New Roman"/>
          <w:color w:val="000000"/>
        </w:rPr>
        <w:t> </w:t>
      </w:r>
      <w:r w:rsidRPr="000C7FF6">
        <w:rPr>
          <w:rStyle w:val="8"/>
          <w:rFonts w:ascii="Times New Roman" w:hAnsi="Times New Roman"/>
          <w:color w:val="000000"/>
        </w:rPr>
        <w:t>=</w:t>
      </w:r>
      <w:r w:rsidRPr="000C7FF6">
        <w:rPr>
          <w:rStyle w:val="apple-converted-space"/>
          <w:rFonts w:ascii="Times New Roman" w:hAnsi="Times New Roman"/>
          <w:color w:val="000000"/>
        </w:rPr>
        <w:t> </w:t>
      </w:r>
      <w:proofErr w:type="spellStart"/>
      <w:proofErr w:type="gramStart"/>
      <w:r w:rsidRPr="000C7FF6">
        <w:rPr>
          <w:rStyle w:val="e"/>
          <w:rFonts w:ascii="Times New Roman" w:hAnsi="Times New Roman"/>
          <w:color w:val="000000"/>
        </w:rPr>
        <w:t>KMeans</w:t>
      </w:r>
      <w:proofErr w:type="spellEnd"/>
      <w:r w:rsidRPr="000C7FF6">
        <w:rPr>
          <w:rFonts w:ascii="Times New Roman" w:hAnsi="Times New Roman"/>
          <w:color w:val="000000"/>
        </w:rPr>
        <w:t>(</w:t>
      </w:r>
      <w:proofErr w:type="spellStart"/>
      <w:proofErr w:type="gramEnd"/>
      <w:r w:rsidRPr="000C7FF6">
        <w:rPr>
          <w:rStyle w:val="e"/>
          <w:rFonts w:ascii="Times New Roman" w:hAnsi="Times New Roman"/>
          <w:color w:val="000000"/>
        </w:rPr>
        <w:t>n_clusters</w:t>
      </w:r>
      <w:proofErr w:type="spellEnd"/>
      <w:r w:rsidRPr="000C7FF6">
        <w:rPr>
          <w:rStyle w:val="8"/>
          <w:rFonts w:ascii="Times New Roman" w:hAnsi="Times New Roman"/>
          <w:color w:val="000000"/>
        </w:rPr>
        <w:t>=</w:t>
      </w:r>
      <w:r w:rsidRPr="000C7FF6">
        <w:rPr>
          <w:rStyle w:val="b"/>
          <w:rFonts w:ascii="Times New Roman" w:hAnsi="Times New Roman"/>
          <w:color w:val="000000"/>
        </w:rPr>
        <w:t>3</w:t>
      </w:r>
      <w:r w:rsidRPr="000C7FF6">
        <w:rPr>
          <w:rFonts w:ascii="Times New Roman" w:hAnsi="Times New Roman"/>
          <w:color w:val="000000"/>
        </w:rPr>
        <w:t>,</w:t>
      </w:r>
      <w:r w:rsidRPr="000C7FF6">
        <w:rPr>
          <w:rStyle w:val="apple-converted-space"/>
          <w:rFonts w:ascii="Times New Roman" w:hAnsi="Times New Roman"/>
          <w:color w:val="000000"/>
        </w:rPr>
        <w:t> </w:t>
      </w:r>
      <w:proofErr w:type="spellStart"/>
      <w:r w:rsidRPr="000C7FF6">
        <w:rPr>
          <w:rStyle w:val="e"/>
          <w:rFonts w:ascii="Times New Roman" w:hAnsi="Times New Roman"/>
          <w:color w:val="000000"/>
        </w:rPr>
        <w:t>random_state</w:t>
      </w:r>
      <w:proofErr w:type="spellEnd"/>
      <w:r w:rsidRPr="000C7FF6">
        <w:rPr>
          <w:rStyle w:val="8"/>
          <w:rFonts w:ascii="Times New Roman" w:hAnsi="Times New Roman"/>
          <w:color w:val="000000"/>
        </w:rPr>
        <w:t>=</w:t>
      </w:r>
      <w:r w:rsidRPr="000C7FF6">
        <w:rPr>
          <w:rStyle w:val="b"/>
          <w:rFonts w:ascii="Times New Roman" w:hAnsi="Times New Roman"/>
          <w:color w:val="000000"/>
        </w:rPr>
        <w:t>42</w:t>
      </w:r>
      <w:r w:rsidRPr="000C7FF6">
        <w:rPr>
          <w:rFonts w:ascii="Times New Roman" w:hAnsi="Times New Roman"/>
          <w:color w:val="000000"/>
        </w:rPr>
        <w:t>)</w:t>
      </w:r>
      <w:r w:rsidRPr="000C7FF6">
        <w:rPr>
          <w:rFonts w:ascii="Times New Roman" w:hAnsi="Times New Roman"/>
          <w:color w:val="000000"/>
        </w:rPr>
        <w:br/>
      </w:r>
      <w:r w:rsidRPr="000C7FF6">
        <w:rPr>
          <w:rStyle w:val="e"/>
          <w:rFonts w:ascii="Times New Roman" w:hAnsi="Times New Roman"/>
          <w:color w:val="000000"/>
        </w:rPr>
        <w:t>clusters</w:t>
      </w:r>
      <w:r w:rsidRPr="000C7FF6">
        <w:rPr>
          <w:rStyle w:val="apple-converted-space"/>
          <w:rFonts w:ascii="Times New Roman" w:hAnsi="Times New Roman"/>
          <w:color w:val="000000"/>
        </w:rPr>
        <w:t> </w:t>
      </w:r>
      <w:r w:rsidRPr="000C7FF6">
        <w:rPr>
          <w:rStyle w:val="8"/>
          <w:rFonts w:ascii="Times New Roman" w:hAnsi="Times New Roman"/>
          <w:color w:val="000000"/>
        </w:rPr>
        <w:t>=</w:t>
      </w:r>
      <w:r w:rsidRPr="000C7FF6">
        <w:rPr>
          <w:rStyle w:val="apple-converted-space"/>
          <w:rFonts w:ascii="Times New Roman" w:hAnsi="Times New Roman"/>
          <w:color w:val="000000"/>
        </w:rPr>
        <w:t> </w:t>
      </w:r>
      <w:proofErr w:type="spellStart"/>
      <w:r w:rsidRPr="000C7FF6">
        <w:rPr>
          <w:rStyle w:val="e"/>
          <w:rFonts w:ascii="Times New Roman" w:hAnsi="Times New Roman"/>
          <w:color w:val="000000"/>
        </w:rPr>
        <w:t>kmeans</w:t>
      </w:r>
      <w:r w:rsidRPr="000C7FF6">
        <w:rPr>
          <w:rStyle w:val="8"/>
          <w:rFonts w:ascii="Times New Roman" w:hAnsi="Times New Roman"/>
          <w:color w:val="000000"/>
        </w:rPr>
        <w:t>.</w:t>
      </w:r>
      <w:r w:rsidRPr="000C7FF6">
        <w:rPr>
          <w:rFonts w:ascii="Times New Roman" w:hAnsi="Times New Roman"/>
          <w:color w:val="000000"/>
        </w:rPr>
        <w:t>fit_predict</w:t>
      </w:r>
      <w:proofErr w:type="spellEnd"/>
      <w:r w:rsidRPr="000C7FF6">
        <w:rPr>
          <w:rFonts w:ascii="Times New Roman" w:hAnsi="Times New Roman"/>
          <w:color w:val="000000"/>
        </w:rPr>
        <w:t>(</w:t>
      </w:r>
      <w:r w:rsidRPr="000C7FF6">
        <w:rPr>
          <w:rStyle w:val="e"/>
          <w:rFonts w:ascii="Times New Roman" w:hAnsi="Times New Roman"/>
          <w:color w:val="000000"/>
        </w:rPr>
        <w:t>X</w:t>
      </w:r>
      <w:r w:rsidRPr="000C7FF6">
        <w:rPr>
          <w:rFonts w:ascii="Times New Roman" w:hAnsi="Times New Roman"/>
          <w:color w:val="000000"/>
        </w:rPr>
        <w:t>)</w:t>
      </w:r>
    </w:p>
    <w:p w14:paraId="765186CD" w14:textId="1D2859E3" w:rsidR="00747535" w:rsidRDefault="00747535" w:rsidP="165B0EDB">
      <w:pPr>
        <w:rPr>
          <w:color w:val="000000"/>
          <w:rtl/>
        </w:rPr>
      </w:pPr>
    </w:p>
    <w:p w14:paraId="23FEA654" w14:textId="77777777" w:rsidR="00747535" w:rsidRDefault="00747535" w:rsidP="165B0EDB">
      <w:pPr>
        <w:rPr>
          <w:color w:val="000000"/>
        </w:rPr>
      </w:pPr>
    </w:p>
    <w:p w14:paraId="27E4CB06" w14:textId="55622EC1" w:rsidR="00FF13E6" w:rsidRDefault="007712F9" w:rsidP="165B0EDB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2A886E5" wp14:editId="72EB4BF5">
            <wp:extent cx="5579544" cy="4068985"/>
            <wp:effectExtent l="0" t="0" r="0" b="0"/>
            <wp:docPr id="222275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75557" name="Picture 2222755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890" cy="408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8FE9" w14:textId="77777777" w:rsidR="009B4AE9" w:rsidRDefault="009B4AE9" w:rsidP="165B0EDB">
      <w:pPr>
        <w:rPr>
          <w:rFonts w:ascii="Times New Roman" w:hAnsi="Times New Roman"/>
          <w:color w:val="000000"/>
        </w:rPr>
      </w:pPr>
    </w:p>
    <w:p w14:paraId="163ECFF7" w14:textId="77777777" w:rsidR="009B4AE9" w:rsidRDefault="009B4AE9" w:rsidP="165B0EDB">
      <w:pPr>
        <w:rPr>
          <w:rFonts w:ascii="Times New Roman" w:hAnsi="Times New Roman"/>
          <w:color w:val="000000"/>
        </w:rPr>
      </w:pPr>
    </w:p>
    <w:p w14:paraId="26B92669" w14:textId="5C968A27" w:rsidR="00FF13E6" w:rsidRPr="000C7FF6" w:rsidRDefault="00FF13E6" w:rsidP="165B0EDB">
      <w:pPr>
        <w:rPr>
          <w:rFonts w:ascii="Times New Roman" w:hAnsi="Times New Roman"/>
          <w:color w:val="000000"/>
        </w:rPr>
      </w:pPr>
      <w:r w:rsidRPr="000C7FF6">
        <w:rPr>
          <w:rFonts w:ascii="Times New Roman" w:hAnsi="Times New Roman"/>
          <w:color w:val="000000"/>
        </w:rPr>
        <w:t>code:</w:t>
      </w:r>
    </w:p>
    <w:p w14:paraId="20A581C8" w14:textId="44AE3A17" w:rsidR="00FF13E6" w:rsidRPr="000C7FF6" w:rsidRDefault="00FF13E6" w:rsidP="00FF13E6">
      <w:pPr>
        <w:rPr>
          <w:rFonts w:ascii="Times New Roman" w:eastAsia="Times New Roman" w:hAnsi="Times New Roman"/>
          <w:color w:val="000000"/>
          <w:lang w:val="en-AE"/>
        </w:rPr>
      </w:pPr>
      <w:r w:rsidRPr="000C7FF6">
        <w:rPr>
          <w:rFonts w:ascii="Times New Roman" w:eastAsia="Times New Roman" w:hAnsi="Times New Roman"/>
          <w:color w:val="000000"/>
          <w:lang w:val="en-AE"/>
        </w:rPr>
        <w:t>plt.scatter(df["Critic_Score"], df["Global_Sales"], c=clusters)</w:t>
      </w:r>
      <w:r w:rsidRPr="000C7FF6">
        <w:rPr>
          <w:rFonts w:ascii="Times New Roman" w:eastAsia="Times New Roman" w:hAnsi="Times New Roman"/>
          <w:color w:val="000000"/>
          <w:lang w:val="en-AE"/>
        </w:rPr>
        <w:br/>
        <w:t>plt.xlabel("Critic Score")</w:t>
      </w:r>
      <w:r w:rsidRPr="000C7FF6">
        <w:rPr>
          <w:rFonts w:ascii="Times New Roman" w:eastAsia="Times New Roman" w:hAnsi="Times New Roman"/>
          <w:color w:val="000000"/>
          <w:lang w:val="en-AE"/>
        </w:rPr>
        <w:br/>
        <w:t>plt.ylabel("Global Sales")</w:t>
      </w:r>
      <w:r w:rsidRPr="000C7FF6">
        <w:rPr>
          <w:rFonts w:ascii="Times New Roman" w:eastAsia="Times New Roman" w:hAnsi="Times New Roman"/>
          <w:color w:val="000000"/>
          <w:lang w:val="en-AE"/>
        </w:rPr>
        <w:br/>
        <w:t>plt.title("Clusters of Games")</w:t>
      </w:r>
      <w:r w:rsidRPr="000C7FF6">
        <w:rPr>
          <w:rFonts w:ascii="Times New Roman" w:eastAsia="Times New Roman" w:hAnsi="Times New Roman"/>
          <w:color w:val="000000"/>
          <w:lang w:val="en-AE"/>
        </w:rPr>
        <w:br/>
        <w:t>plt.show()</w:t>
      </w:r>
    </w:p>
    <w:p w14:paraId="59EBEDE8" w14:textId="77777777" w:rsidR="007712F9" w:rsidRDefault="007712F9" w:rsidP="165B0EDB">
      <w:pPr>
        <w:rPr>
          <w:rtl/>
          <w:lang w:val="en-AE"/>
        </w:rPr>
      </w:pPr>
    </w:p>
    <w:p w14:paraId="789E609B" w14:textId="57B40195" w:rsidR="00FF13E6" w:rsidRDefault="00FF13E6" w:rsidP="165B0EDB">
      <w:pPr>
        <w:rPr>
          <w:highlight w:val="green"/>
          <w:rtl/>
          <w:lang w:val="en-AE"/>
        </w:rPr>
      </w:pPr>
    </w:p>
    <w:p w14:paraId="4792820A" w14:textId="77777777" w:rsidR="00FF13E6" w:rsidRDefault="00FF13E6" w:rsidP="0081652B">
      <w:pPr>
        <w:rPr>
          <w:highlight w:val="green"/>
          <w:lang w:val="en-AE"/>
        </w:rPr>
      </w:pPr>
    </w:p>
    <w:p w14:paraId="6AACF934" w14:textId="77777777" w:rsidR="00FF13E6" w:rsidRDefault="00FF13E6" w:rsidP="0081652B">
      <w:pPr>
        <w:rPr>
          <w:highlight w:val="green"/>
          <w:rtl/>
          <w:lang w:val="en-AE"/>
        </w:rPr>
      </w:pPr>
    </w:p>
    <w:p w14:paraId="44DE7CFB" w14:textId="3A542565" w:rsidR="007712F9" w:rsidRDefault="007712F9" w:rsidP="0081652B">
      <w:pPr>
        <w:rPr>
          <w:highlight w:val="green"/>
          <w:rtl/>
          <w:lang w:val="en-AE"/>
        </w:rPr>
      </w:pPr>
      <w:r>
        <w:rPr>
          <w:noProof/>
          <w:rtl/>
          <w:lang w:val="ar-SA"/>
        </w:rPr>
        <w:drawing>
          <wp:inline distT="0" distB="0" distL="0" distR="0" wp14:anchorId="492B606B" wp14:editId="4EFD9FE1">
            <wp:extent cx="5155660" cy="3929619"/>
            <wp:effectExtent l="0" t="0" r="635" b="0"/>
            <wp:docPr id="1485569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69004" name="Picture 14855690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59" cy="393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2357" w14:textId="77777777" w:rsidR="007712F9" w:rsidRDefault="007712F9" w:rsidP="0081652B">
      <w:pPr>
        <w:rPr>
          <w:highlight w:val="green"/>
          <w:rtl/>
          <w:lang w:val="en-AE"/>
        </w:rPr>
      </w:pPr>
    </w:p>
    <w:p w14:paraId="49AFCC4F" w14:textId="77777777" w:rsidR="007712F9" w:rsidRDefault="007712F9" w:rsidP="0081652B">
      <w:pPr>
        <w:rPr>
          <w:highlight w:val="green"/>
          <w:rtl/>
          <w:lang w:val="en-AE"/>
        </w:rPr>
      </w:pPr>
    </w:p>
    <w:p w14:paraId="767AB4B0" w14:textId="77777777" w:rsidR="007712F9" w:rsidRDefault="007712F9" w:rsidP="0081652B">
      <w:pPr>
        <w:rPr>
          <w:highlight w:val="green"/>
          <w:lang w:val="en-AE"/>
        </w:rPr>
      </w:pPr>
    </w:p>
    <w:p w14:paraId="54360A57" w14:textId="715BDBBA" w:rsidR="0081652B" w:rsidRPr="009B4AE9" w:rsidRDefault="0081652B" w:rsidP="0081652B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</w:pPr>
      <w:r w:rsidRPr="009B4AE9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 xml:space="preserve">Strategy </w:t>
      </w:r>
      <w:proofErr w:type="gramStart"/>
      <w:r w:rsidRPr="009B4AE9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Formulation</w:t>
      </w:r>
      <w:r w:rsidR="006E2089" w:rsidRPr="009B4AE9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(</w:t>
      </w:r>
      <w:proofErr w:type="gramEnd"/>
      <w:r w:rsidR="006E2089" w:rsidRPr="009B4AE9">
        <w:rPr>
          <w:rFonts w:asciiTheme="majorHAnsi" w:eastAsiaTheme="majorEastAsia" w:hAnsiTheme="majorHAnsi" w:cstheme="majorBidi"/>
          <w:color w:val="001A74" w:themeColor="accent1" w:themeShade="BF"/>
          <w:sz w:val="32"/>
          <w:szCs w:val="32"/>
        </w:rPr>
        <w:t>2 Points)</w:t>
      </w:r>
    </w:p>
    <w:p w14:paraId="0138F482" w14:textId="0628BF37" w:rsidR="00AE6898" w:rsidRDefault="00AE6898" w:rsidP="002C25E3">
      <w:pPr>
        <w:rPr>
          <w:rFonts w:cstheme="minorHAnsi"/>
          <w:color w:val="262626" w:themeColor="text1" w:themeTint="D9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939"/>
        <w:gridCol w:w="30"/>
        <w:gridCol w:w="4104"/>
      </w:tblGrid>
      <w:tr w:rsidR="00700614" w:rsidRPr="009B4AE9" w14:paraId="7B749BD2" w14:textId="77777777" w:rsidTr="00FF13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6C95B" w14:textId="77777777" w:rsidR="00FF13E6" w:rsidRPr="009B4AE9" w:rsidRDefault="00FF13E6" w:rsidP="00FF13E6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en-AE"/>
              </w:rPr>
            </w:pPr>
            <w:r w:rsidRPr="009B4AE9">
              <w:rPr>
                <w:rFonts w:ascii="Times New Roman" w:eastAsia="Times New Roman" w:hAnsi="Times New Roman"/>
                <w:b/>
                <w:bCs/>
                <w:color w:val="000000"/>
                <w:lang w:val="en-A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1BC7A8B7" w14:textId="0C5F3EBB" w:rsidR="00FF13E6" w:rsidRPr="009B4AE9" w:rsidRDefault="00700614" w:rsidP="00700614">
            <w:pPr>
              <w:rPr>
                <w:rFonts w:ascii="Times New Roman" w:eastAsia="Times New Roman" w:hAnsi="Times New Roman"/>
                <w:b/>
                <w:bCs/>
                <w:color w:val="000000"/>
                <w:lang w:val="en-AE"/>
              </w:rPr>
            </w:pPr>
            <w:r w:rsidRPr="009B4AE9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           </w:t>
            </w:r>
            <w:r w:rsidR="00FF13E6" w:rsidRPr="009B4AE9">
              <w:rPr>
                <w:rFonts w:ascii="Times New Roman" w:eastAsia="Times New Roman" w:hAnsi="Times New Roman"/>
                <w:b/>
                <w:bCs/>
                <w:color w:val="000000"/>
                <w:lang w:val="en-AE"/>
              </w:rPr>
              <w:t>Characteristics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A0233C" w14:textId="2D332D12" w:rsidR="00FF13E6" w:rsidRPr="009B4AE9" w:rsidRDefault="00FF13E6" w:rsidP="00700614">
            <w:pPr>
              <w:rPr>
                <w:rFonts w:ascii="Times New Roman" w:eastAsia="Times New Roman" w:hAnsi="Times New Roman"/>
                <w:b/>
                <w:bCs/>
                <w:color w:val="000000"/>
                <w:lang w:val="en-AE"/>
              </w:rPr>
            </w:pPr>
            <w:r w:rsidRPr="009B4AE9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       </w:t>
            </w:r>
            <w:r w:rsidRPr="009B4AE9">
              <w:rPr>
                <w:rFonts w:ascii="Times New Roman" w:eastAsia="Times New Roman" w:hAnsi="Times New Roman"/>
                <w:b/>
                <w:bCs/>
                <w:color w:val="000000"/>
                <w:lang w:val="en-AE"/>
              </w:rPr>
              <w:t>Strategy</w:t>
            </w:r>
          </w:p>
        </w:tc>
      </w:tr>
      <w:tr w:rsidR="00700614" w:rsidRPr="009B4AE9" w14:paraId="28E13B80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BE20" w14:textId="77777777" w:rsidR="00FF13E6" w:rsidRPr="009B4AE9" w:rsidRDefault="00FF13E6" w:rsidP="00FF13E6">
            <w:pPr>
              <w:rPr>
                <w:rFonts w:ascii="Times New Roman" w:eastAsia="Times New Roman" w:hAnsi="Times New Roman"/>
                <w:color w:val="000000"/>
                <w:lang w:val="en-AE"/>
              </w:rPr>
            </w:pPr>
            <w:r w:rsidRPr="009B4AE9">
              <w:rPr>
                <w:rFonts w:ascii="Times New Roman" w:eastAsia="Times New Roman" w:hAnsi="Times New Roman"/>
                <w:color w:val="000000"/>
                <w:lang w:val="en-AE"/>
              </w:rPr>
              <w:t>Cluster 1</w:t>
            </w:r>
          </w:p>
        </w:tc>
        <w:tc>
          <w:tcPr>
            <w:tcW w:w="0" w:type="auto"/>
            <w:vAlign w:val="center"/>
            <w:hideMark/>
          </w:tcPr>
          <w:p w14:paraId="3CACAEC3" w14:textId="171B159A" w:rsidR="00FF13E6" w:rsidRPr="009B4AE9" w:rsidRDefault="00FF13E6" w:rsidP="00FF13E6">
            <w:pPr>
              <w:rPr>
                <w:rFonts w:ascii="Times New Roman" w:eastAsia="Times New Roman" w:hAnsi="Times New Roman"/>
                <w:color w:val="000000"/>
              </w:rPr>
            </w:pPr>
            <w:r w:rsidRPr="009B4AE9">
              <w:rPr>
                <w:rFonts w:ascii="Times New Roman" w:eastAsia="Times New Roman" w:hAnsi="Times New Roman"/>
                <w:color w:val="000000"/>
              </w:rPr>
              <w:t xml:space="preserve">          </w:t>
            </w:r>
            <w:r w:rsidRPr="009B4AE9">
              <w:rPr>
                <w:rFonts w:ascii="Times New Roman" w:eastAsia="Times New Roman" w:hAnsi="Times New Roman"/>
                <w:color w:val="000000"/>
                <w:lang w:val="en-AE"/>
              </w:rPr>
              <w:t>Low sales, low ratings</w:t>
            </w:r>
            <w:r w:rsidRPr="009B4AE9">
              <w:rPr>
                <w:rFonts w:ascii="Times New Roman" w:eastAsia="Times New Roman" w:hAnsi="Times New Roman"/>
                <w:color w:val="000000"/>
              </w:rPr>
              <w:t xml:space="preserve">  </w:t>
            </w:r>
            <w:r w:rsidR="00700614" w:rsidRPr="009B4AE9">
              <w:rPr>
                <w:rFonts w:ascii="Times New Roman" w:eastAsia="Times New Roman" w:hAnsi="Times New Roman"/>
                <w:color w:val="000000"/>
              </w:rPr>
              <w:t xml:space="preserve">            </w:t>
            </w:r>
            <w:r w:rsidRPr="009B4AE9">
              <w:rPr>
                <w:rFonts w:ascii="Times New Roman" w:eastAsia="Times New Roman" w:hAnsi="Times New Roman"/>
                <w:color w:val="000000"/>
              </w:rPr>
              <w:t xml:space="preserve">                      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B94036" w14:textId="77777777" w:rsidR="00FF13E6" w:rsidRPr="009B4AE9" w:rsidRDefault="00FF13E6" w:rsidP="00FF13E6">
            <w:pPr>
              <w:rPr>
                <w:rFonts w:ascii="Times New Roman" w:eastAsia="Times New Roman" w:hAnsi="Times New Roman"/>
                <w:color w:val="000000"/>
                <w:lang w:val="en-AE"/>
              </w:rPr>
            </w:pPr>
            <w:r w:rsidRPr="009B4AE9">
              <w:rPr>
                <w:rFonts w:ascii="Times New Roman" w:eastAsia="Times New Roman" w:hAnsi="Times New Roman"/>
                <w:color w:val="000000"/>
                <w:lang w:val="en-AE"/>
              </w:rPr>
              <w:t>Improve quality and marketing</w:t>
            </w:r>
          </w:p>
        </w:tc>
      </w:tr>
      <w:tr w:rsidR="00700614" w:rsidRPr="009B4AE9" w14:paraId="74647DA9" w14:textId="77777777" w:rsidTr="0070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55D8" w14:textId="77777777" w:rsidR="00FF13E6" w:rsidRPr="009B4AE9" w:rsidRDefault="00FF13E6" w:rsidP="00FF13E6">
            <w:pPr>
              <w:rPr>
                <w:rFonts w:ascii="Times New Roman" w:eastAsia="Times New Roman" w:hAnsi="Times New Roman"/>
                <w:color w:val="000000"/>
                <w:lang w:val="en-AE"/>
              </w:rPr>
            </w:pPr>
            <w:r w:rsidRPr="009B4AE9">
              <w:rPr>
                <w:rFonts w:ascii="Times New Roman" w:eastAsia="Times New Roman" w:hAnsi="Times New Roman"/>
                <w:color w:val="000000"/>
                <w:lang w:val="en-AE"/>
              </w:rPr>
              <w:t>Cluster 2</w:t>
            </w:r>
          </w:p>
        </w:tc>
        <w:tc>
          <w:tcPr>
            <w:tcW w:w="3983" w:type="dxa"/>
            <w:gridSpan w:val="2"/>
            <w:vAlign w:val="center"/>
            <w:hideMark/>
          </w:tcPr>
          <w:p w14:paraId="184E3017" w14:textId="237B80D5" w:rsidR="00FF13E6" w:rsidRPr="009B4AE9" w:rsidRDefault="00700614" w:rsidP="00FF13E6">
            <w:pPr>
              <w:rPr>
                <w:rFonts w:ascii="Times New Roman" w:eastAsia="Times New Roman" w:hAnsi="Times New Roman"/>
                <w:color w:val="000000"/>
              </w:rPr>
            </w:pPr>
            <w:r w:rsidRPr="009B4AE9">
              <w:rPr>
                <w:rFonts w:ascii="Times New Roman" w:eastAsia="Times New Roman" w:hAnsi="Times New Roman"/>
                <w:color w:val="000000"/>
              </w:rPr>
              <w:t xml:space="preserve">         </w:t>
            </w:r>
            <w:r w:rsidR="00FF13E6" w:rsidRPr="009B4AE9">
              <w:rPr>
                <w:rFonts w:ascii="Times New Roman" w:eastAsia="Times New Roman" w:hAnsi="Times New Roman"/>
                <w:color w:val="000000"/>
                <w:lang w:val="en-AE"/>
              </w:rPr>
              <w:t>Medium sales, average ratings</w:t>
            </w:r>
            <w:r w:rsidRPr="009B4AE9">
              <w:rPr>
                <w:rFonts w:ascii="Times New Roman" w:eastAsia="Times New Roman" w:hAnsi="Times New Roman"/>
                <w:color w:val="000000"/>
                <w:lang w:val="en-AE"/>
              </w:rPr>
              <w:t xml:space="preserve">. </w:t>
            </w:r>
            <w:r w:rsidRPr="009B4AE9">
              <w:rPr>
                <w:rFonts w:ascii="Times New Roman" w:eastAsia="Times New Roman" w:hAnsi="Times New Roman"/>
                <w:color w:val="000000"/>
              </w:rPr>
              <w:t xml:space="preserve">             </w:t>
            </w:r>
          </w:p>
        </w:tc>
        <w:tc>
          <w:tcPr>
            <w:tcW w:w="3656" w:type="dxa"/>
            <w:vAlign w:val="center"/>
            <w:hideMark/>
          </w:tcPr>
          <w:p w14:paraId="0A97960F" w14:textId="77777777" w:rsidR="00FF13E6" w:rsidRPr="009B4AE9" w:rsidRDefault="00FF13E6" w:rsidP="00FF13E6">
            <w:pPr>
              <w:rPr>
                <w:rFonts w:ascii="Times New Roman" w:eastAsia="Times New Roman" w:hAnsi="Times New Roman"/>
                <w:color w:val="000000"/>
                <w:lang w:val="en-AE"/>
              </w:rPr>
            </w:pPr>
            <w:r w:rsidRPr="009B4AE9">
              <w:rPr>
                <w:rFonts w:ascii="Times New Roman" w:eastAsia="Times New Roman" w:hAnsi="Times New Roman"/>
                <w:color w:val="000000"/>
                <w:lang w:val="en-AE"/>
              </w:rPr>
              <w:t>Promotions and updates</w:t>
            </w:r>
          </w:p>
        </w:tc>
      </w:tr>
      <w:tr w:rsidR="00700614" w:rsidRPr="009B4AE9" w14:paraId="42B2E011" w14:textId="77777777" w:rsidTr="00FF1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AFC9" w14:textId="77777777" w:rsidR="00FF13E6" w:rsidRPr="009B4AE9" w:rsidRDefault="00FF13E6" w:rsidP="00FF13E6">
            <w:pPr>
              <w:rPr>
                <w:rFonts w:ascii="Times New Roman" w:eastAsia="Times New Roman" w:hAnsi="Times New Roman"/>
                <w:color w:val="000000"/>
                <w:lang w:val="en-AE"/>
              </w:rPr>
            </w:pPr>
            <w:r w:rsidRPr="009B4AE9">
              <w:rPr>
                <w:rFonts w:ascii="Times New Roman" w:eastAsia="Times New Roman" w:hAnsi="Times New Roman"/>
                <w:color w:val="000000"/>
                <w:lang w:val="en-AE"/>
              </w:rPr>
              <w:t>Cluster 3</w:t>
            </w:r>
          </w:p>
        </w:tc>
        <w:tc>
          <w:tcPr>
            <w:tcW w:w="0" w:type="auto"/>
            <w:vAlign w:val="center"/>
            <w:hideMark/>
          </w:tcPr>
          <w:p w14:paraId="7CA5815D" w14:textId="720137D6" w:rsidR="00FF13E6" w:rsidRPr="009B4AE9" w:rsidRDefault="00700614" w:rsidP="00FF13E6">
            <w:pPr>
              <w:rPr>
                <w:rFonts w:ascii="Times New Roman" w:eastAsia="Times New Roman" w:hAnsi="Times New Roman"/>
                <w:color w:val="000000"/>
                <w:lang w:val="en-AE"/>
              </w:rPr>
            </w:pPr>
            <w:r w:rsidRPr="009B4AE9">
              <w:rPr>
                <w:rFonts w:ascii="Times New Roman" w:eastAsia="Times New Roman" w:hAnsi="Times New Roman"/>
                <w:color w:val="000000"/>
              </w:rPr>
              <w:t xml:space="preserve">         </w:t>
            </w:r>
            <w:r w:rsidR="00FF13E6" w:rsidRPr="009B4AE9">
              <w:rPr>
                <w:rFonts w:ascii="Times New Roman" w:eastAsia="Times New Roman" w:hAnsi="Times New Roman"/>
                <w:color w:val="000000"/>
                <w:lang w:val="en-AE"/>
              </w:rPr>
              <w:t>High sales, high ratings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60DAB2" w14:textId="77777777" w:rsidR="00FF13E6" w:rsidRPr="009B4AE9" w:rsidRDefault="00FF13E6" w:rsidP="00FF13E6">
            <w:pPr>
              <w:rPr>
                <w:rFonts w:ascii="Times New Roman" w:eastAsia="Times New Roman" w:hAnsi="Times New Roman"/>
                <w:color w:val="000000"/>
                <w:lang w:val="en-AE"/>
              </w:rPr>
            </w:pPr>
            <w:r w:rsidRPr="009B4AE9">
              <w:rPr>
                <w:rFonts w:ascii="Times New Roman" w:eastAsia="Times New Roman" w:hAnsi="Times New Roman"/>
                <w:color w:val="000000"/>
                <w:lang w:val="en-AE"/>
              </w:rPr>
              <w:t>Invest more sequels and premium releases</w:t>
            </w:r>
          </w:p>
        </w:tc>
      </w:tr>
    </w:tbl>
    <w:p w14:paraId="6E4C5F8B" w14:textId="77777777" w:rsidR="00700614" w:rsidRPr="009B4AE9" w:rsidRDefault="00700614" w:rsidP="00700614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</w:p>
    <w:p w14:paraId="516C3437" w14:textId="585FCD1B" w:rsidR="00700614" w:rsidRPr="009B4AE9" w:rsidRDefault="00700614" w:rsidP="00700614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B4AE9">
        <w:rPr>
          <w:rFonts w:ascii="Times New Roman" w:hAnsi="Times New Roman" w:cs="Times New Roman"/>
          <w:color w:val="000000"/>
          <w:sz w:val="24"/>
          <w:szCs w:val="24"/>
        </w:rPr>
        <w:t>Final Conclusion</w:t>
      </w:r>
      <w:proofErr w:type="gramEnd"/>
    </w:p>
    <w:p w14:paraId="3F1BFC32" w14:textId="77777777" w:rsidR="00700614" w:rsidRPr="009B4AE9" w:rsidRDefault="00700614" w:rsidP="00700614">
      <w:pPr>
        <w:pStyle w:val="NormalWeb"/>
        <w:rPr>
          <w:color w:val="000000"/>
        </w:rPr>
      </w:pPr>
      <w:r w:rsidRPr="009B4AE9">
        <w:rPr>
          <w:color w:val="000000"/>
        </w:rPr>
        <w:t>The machine learning analysis shows that:</w:t>
      </w:r>
    </w:p>
    <w:p w14:paraId="2FA6D851" w14:textId="77777777" w:rsidR="00700614" w:rsidRPr="009B4AE9" w:rsidRDefault="00700614" w:rsidP="00700614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9B4AE9">
        <w:rPr>
          <w:rStyle w:val="Strong"/>
          <w:rFonts w:ascii="Times New Roman" w:hAnsi="Times New Roman"/>
          <w:color w:val="000000"/>
        </w:rPr>
        <w:t>Polynomial Regression</w:t>
      </w:r>
      <w:r w:rsidRPr="009B4AE9">
        <w:rPr>
          <w:rStyle w:val="apple-converted-space"/>
          <w:rFonts w:ascii="Times New Roman" w:hAnsi="Times New Roman"/>
          <w:color w:val="000000"/>
        </w:rPr>
        <w:t> </w:t>
      </w:r>
      <w:r w:rsidRPr="009B4AE9">
        <w:rPr>
          <w:rFonts w:ascii="Times New Roman" w:hAnsi="Times New Roman"/>
          <w:color w:val="000000"/>
        </w:rPr>
        <w:t>best predicts global sales.</w:t>
      </w:r>
    </w:p>
    <w:p w14:paraId="2EC56036" w14:textId="77777777" w:rsidR="00700614" w:rsidRPr="009B4AE9" w:rsidRDefault="00700614" w:rsidP="00700614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9B4AE9">
        <w:rPr>
          <w:rStyle w:val="Strong"/>
          <w:rFonts w:ascii="Times New Roman" w:hAnsi="Times New Roman"/>
          <w:color w:val="000000"/>
        </w:rPr>
        <w:t>Random Forest</w:t>
      </w:r>
      <w:r w:rsidRPr="009B4AE9">
        <w:rPr>
          <w:rStyle w:val="apple-converted-space"/>
          <w:rFonts w:ascii="Times New Roman" w:hAnsi="Times New Roman"/>
          <w:color w:val="000000"/>
        </w:rPr>
        <w:t> </w:t>
      </w:r>
      <w:r w:rsidRPr="009B4AE9">
        <w:rPr>
          <w:rFonts w:ascii="Times New Roman" w:hAnsi="Times New Roman"/>
          <w:color w:val="000000"/>
        </w:rPr>
        <w:t>best classifies game sales categories.</w:t>
      </w:r>
    </w:p>
    <w:p w14:paraId="6508C7B7" w14:textId="77777777" w:rsidR="00700614" w:rsidRPr="009B4AE9" w:rsidRDefault="00700614" w:rsidP="00700614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9B4AE9">
        <w:rPr>
          <w:rStyle w:val="Strong"/>
          <w:rFonts w:ascii="Times New Roman" w:hAnsi="Times New Roman"/>
          <w:color w:val="000000"/>
        </w:rPr>
        <w:t>K-Means Clustering</w:t>
      </w:r>
      <w:r w:rsidRPr="009B4AE9">
        <w:rPr>
          <w:rStyle w:val="apple-converted-space"/>
          <w:rFonts w:ascii="Times New Roman" w:hAnsi="Times New Roman"/>
          <w:color w:val="000000"/>
        </w:rPr>
        <w:t> </w:t>
      </w:r>
      <w:r w:rsidRPr="009B4AE9">
        <w:rPr>
          <w:rFonts w:ascii="Times New Roman" w:hAnsi="Times New Roman"/>
          <w:color w:val="000000"/>
        </w:rPr>
        <w:t>groups games into 3 market segments.</w:t>
      </w:r>
    </w:p>
    <w:p w14:paraId="1CE297FE" w14:textId="77777777" w:rsidR="00700614" w:rsidRPr="009B4AE9" w:rsidRDefault="00700614" w:rsidP="00700614">
      <w:pPr>
        <w:pStyle w:val="NormalWeb"/>
        <w:rPr>
          <w:color w:val="000000"/>
        </w:rPr>
      </w:pPr>
      <w:r w:rsidRPr="009B4AE9">
        <w:rPr>
          <w:color w:val="000000"/>
        </w:rPr>
        <w:t>This enables publishers to forecast future sales, classify games, and improve business strategy using data science.</w:t>
      </w:r>
    </w:p>
    <w:p w14:paraId="127B5F41" w14:textId="77777777" w:rsidR="00700614" w:rsidRPr="009B4AE9" w:rsidRDefault="00700614" w:rsidP="002C25E3">
      <w:pPr>
        <w:rPr>
          <w:rFonts w:ascii="Times New Roman" w:hAnsi="Times New Roman"/>
          <w:color w:val="262626" w:themeColor="text1" w:themeTint="D9"/>
          <w:rtl/>
          <w:lang w:val="en-AE"/>
        </w:rPr>
      </w:pPr>
    </w:p>
    <w:p w14:paraId="25DF7838" w14:textId="77777777" w:rsidR="00623A9B" w:rsidRPr="009B4AE9" w:rsidRDefault="00623A9B" w:rsidP="002C25E3">
      <w:pPr>
        <w:rPr>
          <w:rFonts w:ascii="Times New Roman" w:hAnsi="Times New Roman"/>
          <w:color w:val="000000" w:themeColor="text1"/>
          <w:rtl/>
          <w:lang w:val="en-AE"/>
        </w:rPr>
      </w:pPr>
    </w:p>
    <w:p w14:paraId="3DE5604A" w14:textId="2D0CD6C0" w:rsidR="00623A9B" w:rsidRPr="009B4AE9" w:rsidRDefault="00623A9B" w:rsidP="00623A9B">
      <w:pPr>
        <w:pStyle w:val="Heading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B4AE9">
        <w:rPr>
          <w:rFonts w:ascii="Times New Roman" w:hAnsi="Times New Roman" w:cs="Times New Roman"/>
          <w:color w:val="000000" w:themeColor="text1"/>
          <w:sz w:val="24"/>
          <w:szCs w:val="24"/>
        </w:rPr>
        <w:t>References</w:t>
      </w:r>
      <w:r w:rsidRPr="009B4AE9">
        <w:rPr>
          <w:rFonts w:ascii="Times New Roman" w:hAnsi="Times New Roman" w:cs="Times New Roman"/>
          <w:color w:val="000000" w:themeColor="text1"/>
          <w:sz w:val="24"/>
          <w:szCs w:val="24"/>
          <w:rtl/>
        </w:rPr>
        <w:t xml:space="preserve"> :</w:t>
      </w:r>
      <w:proofErr w:type="gramEnd"/>
      <w:r w:rsidRPr="009B4AE9">
        <w:rPr>
          <w:rFonts w:ascii="Times New Roman" w:hAnsi="Times New Roman" w:cs="Times New Roman"/>
          <w:color w:val="000000" w:themeColor="text1"/>
          <w:sz w:val="24"/>
          <w:szCs w:val="24"/>
          <w:rtl/>
        </w:rPr>
        <w:t xml:space="preserve"> </w:t>
      </w:r>
    </w:p>
    <w:p w14:paraId="23ABCEDA" w14:textId="77777777" w:rsidR="00623A9B" w:rsidRPr="009B4AE9" w:rsidRDefault="00623A9B" w:rsidP="00623A9B">
      <w:pPr>
        <w:pStyle w:val="NormalWeb"/>
        <w:rPr>
          <w:color w:val="000000" w:themeColor="text1"/>
        </w:rPr>
      </w:pPr>
      <w:r w:rsidRPr="009B4AE9">
        <w:rPr>
          <w:rStyle w:val="Strong"/>
          <w:color w:val="000000" w:themeColor="text1"/>
        </w:rPr>
        <w:t>Kaggle Dataset:</w:t>
      </w:r>
      <w:r w:rsidRPr="009B4AE9">
        <w:rPr>
          <w:color w:val="000000" w:themeColor="text1"/>
        </w:rPr>
        <w:br/>
        <w:t>Rush4Ratio. (n.d.).</w:t>
      </w:r>
      <w:r w:rsidRPr="009B4AE9">
        <w:rPr>
          <w:rStyle w:val="apple-converted-space"/>
          <w:color w:val="000000" w:themeColor="text1"/>
        </w:rPr>
        <w:t> </w:t>
      </w:r>
      <w:r w:rsidRPr="009B4AE9">
        <w:rPr>
          <w:rStyle w:val="Emphasis"/>
          <w:color w:val="000000" w:themeColor="text1"/>
        </w:rPr>
        <w:t>Video Game Sales with Ratings Dataset</w:t>
      </w:r>
      <w:r w:rsidRPr="009B4AE9">
        <w:rPr>
          <w:color w:val="000000" w:themeColor="text1"/>
        </w:rPr>
        <w:t>. Kaggle.</w:t>
      </w:r>
      <w:r w:rsidRPr="009B4AE9">
        <w:rPr>
          <w:color w:val="000000" w:themeColor="text1"/>
        </w:rPr>
        <w:br/>
      </w:r>
      <w:hyperlink r:id="rId15" w:tgtFrame="_new" w:history="1">
        <w:r w:rsidRPr="009B4AE9">
          <w:rPr>
            <w:rStyle w:val="Hyperlink"/>
            <w:color w:val="000000" w:themeColor="text1"/>
          </w:rPr>
          <w:t>https://www.kaggle.com/datasets/rush4ratio/video-game-sales-with-ratings?resource=download</w:t>
        </w:r>
      </w:hyperlink>
    </w:p>
    <w:p w14:paraId="112B3E1D" w14:textId="77777777" w:rsidR="00623A9B" w:rsidRPr="009B4AE9" w:rsidRDefault="00623A9B" w:rsidP="00623A9B">
      <w:pPr>
        <w:pStyle w:val="NormalWeb"/>
        <w:rPr>
          <w:color w:val="000000" w:themeColor="text1"/>
        </w:rPr>
      </w:pPr>
      <w:r w:rsidRPr="009B4AE9">
        <w:rPr>
          <w:rStyle w:val="Strong"/>
          <w:color w:val="000000" w:themeColor="text1"/>
        </w:rPr>
        <w:t>ChatGPT:</w:t>
      </w:r>
      <w:r w:rsidRPr="009B4AE9">
        <w:rPr>
          <w:color w:val="000000" w:themeColor="text1"/>
        </w:rPr>
        <w:br/>
        <w:t>OpenAI. (2026).</w:t>
      </w:r>
      <w:r w:rsidRPr="009B4AE9">
        <w:rPr>
          <w:rStyle w:val="apple-converted-space"/>
          <w:color w:val="000000" w:themeColor="text1"/>
        </w:rPr>
        <w:t> </w:t>
      </w:r>
      <w:r w:rsidRPr="009B4AE9">
        <w:rPr>
          <w:rStyle w:val="Emphasis"/>
          <w:color w:val="000000" w:themeColor="text1"/>
        </w:rPr>
        <w:t>ChatGPT (GPT-5.3)</w:t>
      </w:r>
      <w:r w:rsidRPr="009B4AE9">
        <w:rPr>
          <w:color w:val="000000" w:themeColor="text1"/>
        </w:rPr>
        <w:t>. OpenAI.</w:t>
      </w:r>
      <w:r w:rsidRPr="009B4AE9">
        <w:rPr>
          <w:color w:val="000000" w:themeColor="text1"/>
        </w:rPr>
        <w:br/>
      </w:r>
      <w:hyperlink r:id="rId16" w:tgtFrame="_new" w:history="1">
        <w:r w:rsidRPr="009B4AE9">
          <w:rPr>
            <w:rStyle w:val="Hyperlink"/>
            <w:color w:val="000000" w:themeColor="text1"/>
          </w:rPr>
          <w:t>https://chat.openai.com/</w:t>
        </w:r>
      </w:hyperlink>
    </w:p>
    <w:p w14:paraId="42FAABDC" w14:textId="77777777" w:rsidR="00623A9B" w:rsidRPr="009B4AE9" w:rsidRDefault="00623A9B" w:rsidP="00623A9B">
      <w:pPr>
        <w:pStyle w:val="NormalWeb"/>
        <w:rPr>
          <w:color w:val="000000" w:themeColor="text1"/>
        </w:rPr>
      </w:pPr>
      <w:r w:rsidRPr="009B4AE9">
        <w:rPr>
          <w:rStyle w:val="Strong"/>
          <w:color w:val="000000" w:themeColor="text1"/>
        </w:rPr>
        <w:t>Python Documentation:</w:t>
      </w:r>
      <w:r w:rsidRPr="009B4AE9">
        <w:rPr>
          <w:color w:val="000000" w:themeColor="text1"/>
        </w:rPr>
        <w:br/>
        <w:t>Python Software Foundation. (2026).</w:t>
      </w:r>
      <w:r w:rsidRPr="009B4AE9">
        <w:rPr>
          <w:rStyle w:val="apple-converted-space"/>
          <w:color w:val="000000" w:themeColor="text1"/>
        </w:rPr>
        <w:t> </w:t>
      </w:r>
      <w:r w:rsidRPr="009B4AE9">
        <w:rPr>
          <w:rStyle w:val="Emphasis"/>
          <w:color w:val="000000" w:themeColor="text1"/>
        </w:rPr>
        <w:t>Python Documentation</w:t>
      </w:r>
      <w:r w:rsidRPr="009B4AE9">
        <w:rPr>
          <w:color w:val="000000" w:themeColor="text1"/>
        </w:rPr>
        <w:t>.</w:t>
      </w:r>
      <w:r w:rsidRPr="009B4AE9">
        <w:rPr>
          <w:color w:val="000000" w:themeColor="text1"/>
        </w:rPr>
        <w:br/>
      </w:r>
      <w:hyperlink r:id="rId17" w:tgtFrame="_new" w:history="1">
        <w:r w:rsidRPr="009B4AE9">
          <w:rPr>
            <w:rStyle w:val="Hyperlink"/>
            <w:color w:val="000000" w:themeColor="text1"/>
          </w:rPr>
          <w:t>https://docs.python.org/3/</w:t>
        </w:r>
      </w:hyperlink>
    </w:p>
    <w:p w14:paraId="25A00225" w14:textId="77777777" w:rsidR="00623A9B" w:rsidRPr="009B4AE9" w:rsidRDefault="00623A9B" w:rsidP="00623A9B">
      <w:pPr>
        <w:pStyle w:val="NormalWeb"/>
        <w:rPr>
          <w:color w:val="000000" w:themeColor="text1"/>
          <w:rtl/>
        </w:rPr>
      </w:pPr>
      <w:r w:rsidRPr="009B4AE9">
        <w:rPr>
          <w:rStyle w:val="Strong"/>
          <w:color w:val="000000" w:themeColor="text1"/>
        </w:rPr>
        <w:t>Scikit-learn Documentation:</w:t>
      </w:r>
      <w:r w:rsidRPr="009B4AE9">
        <w:rPr>
          <w:color w:val="000000" w:themeColor="text1"/>
        </w:rPr>
        <w:br/>
        <w:t>Scikit-learn Developers. (2026).</w:t>
      </w:r>
      <w:r w:rsidRPr="009B4AE9">
        <w:rPr>
          <w:rStyle w:val="apple-converted-space"/>
          <w:color w:val="000000" w:themeColor="text1"/>
        </w:rPr>
        <w:t> </w:t>
      </w:r>
      <w:r w:rsidRPr="009B4AE9">
        <w:rPr>
          <w:rStyle w:val="Emphasis"/>
          <w:color w:val="000000" w:themeColor="text1"/>
        </w:rPr>
        <w:t>Scikit-learn Machine Learning Library</w:t>
      </w:r>
      <w:r w:rsidRPr="009B4AE9">
        <w:rPr>
          <w:color w:val="000000" w:themeColor="text1"/>
        </w:rPr>
        <w:t>.</w:t>
      </w:r>
      <w:r w:rsidRPr="009B4AE9">
        <w:rPr>
          <w:color w:val="000000" w:themeColor="text1"/>
        </w:rPr>
        <w:br/>
      </w:r>
      <w:hyperlink r:id="rId18" w:tgtFrame="_new" w:history="1">
        <w:r w:rsidRPr="009B4AE9">
          <w:rPr>
            <w:rStyle w:val="Hyperlink"/>
            <w:color w:val="000000" w:themeColor="text1"/>
          </w:rPr>
          <w:t>https://scikit-learn.org/</w:t>
        </w:r>
      </w:hyperlink>
    </w:p>
    <w:p w14:paraId="25FD48EC" w14:textId="77777777" w:rsidR="00623A9B" w:rsidRPr="009B4AE9" w:rsidRDefault="00623A9B" w:rsidP="00623A9B">
      <w:pPr>
        <w:pStyle w:val="NormalWeb"/>
        <w:rPr>
          <w:color w:val="000000" w:themeColor="text1"/>
        </w:rPr>
      </w:pPr>
    </w:p>
    <w:p w14:paraId="6B73AFD3" w14:textId="4B8A082B" w:rsidR="00623A9B" w:rsidRPr="009B4AE9" w:rsidRDefault="00623A9B" w:rsidP="00623A9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9B4AE9">
        <w:rPr>
          <w:rFonts w:ascii="Times New Roman" w:hAnsi="Times New Roman" w:cs="Times New Roman"/>
          <w:color w:val="000000" w:themeColor="text1"/>
        </w:rPr>
        <w:t xml:space="preserve">AI Prompt </w:t>
      </w:r>
    </w:p>
    <w:p w14:paraId="502D1F1F" w14:textId="0042A83F" w:rsidR="00623A9B" w:rsidRPr="009B4AE9" w:rsidRDefault="00623A9B" w:rsidP="00623A9B">
      <w:pPr>
        <w:pStyle w:val="NormalWeb"/>
        <w:rPr>
          <w:color w:val="000000" w:themeColor="text1"/>
        </w:rPr>
      </w:pPr>
      <w:r w:rsidRPr="009B4AE9">
        <w:rPr>
          <w:rStyle w:val="Emphasis"/>
          <w:color w:val="000000" w:themeColor="text1"/>
        </w:rPr>
        <w:t>Help organize and explain machine learning report sections including preprocessing, regression, classification, and clustering using a video game sales dataset.</w:t>
      </w:r>
    </w:p>
    <w:p w14:paraId="53BCF7EB" w14:textId="77777777" w:rsidR="00623A9B" w:rsidRPr="00FF13E6" w:rsidRDefault="00623A9B" w:rsidP="002C25E3">
      <w:pPr>
        <w:rPr>
          <w:rFonts w:cstheme="minorHAnsi"/>
          <w:color w:val="262626" w:themeColor="text1" w:themeTint="D9"/>
          <w:lang w:val="en-AE"/>
        </w:rPr>
      </w:pPr>
    </w:p>
    <w:sectPr w:rsidR="00623A9B" w:rsidRPr="00FF13E6" w:rsidSect="006B1758">
      <w:headerReference w:type="default" r:id="rId19"/>
      <w:footerReference w:type="default" r:id="rId20"/>
      <w:pgSz w:w="11900" w:h="16840"/>
      <w:pgMar w:top="2187" w:right="1440" w:bottom="148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7243B" w14:textId="77777777" w:rsidR="00442E51" w:rsidRDefault="00442E51" w:rsidP="00244E19">
      <w:r>
        <w:separator/>
      </w:r>
    </w:p>
  </w:endnote>
  <w:endnote w:type="continuationSeparator" w:id="0">
    <w:p w14:paraId="177483CC" w14:textId="77777777" w:rsidR="00442E51" w:rsidRDefault="00442E51" w:rsidP="0024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icrosoft GothicNeo">
    <w:altName w:val="Malgun Gothic Semilight"/>
    <w:panose1 w:val="020B0500000101010101"/>
    <w:charset w:val="81"/>
    <w:family w:val="swiss"/>
    <w:pitch w:val="variable"/>
    <w:sig w:usb0="800002BF" w:usb1="29D7A47B" w:usb2="00000010" w:usb3="00000000" w:csb0="0029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99AED" w14:textId="096E0572" w:rsidR="009D4E4B" w:rsidRPr="009D4E4B" w:rsidRDefault="009D4E4B">
    <w:pPr>
      <w:pStyle w:val="Footer"/>
      <w:rPr>
        <w:sz w:val="16"/>
        <w:szCs w:val="16"/>
      </w:rPr>
    </w:pP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FILENAME \* MERGEFORMAT </w:instrText>
    </w:r>
    <w:r w:rsidRPr="009D4E4B">
      <w:rPr>
        <w:sz w:val="16"/>
        <w:szCs w:val="16"/>
      </w:rPr>
      <w:fldChar w:fldCharType="separate"/>
    </w:r>
    <w:r w:rsidR="00B11E93">
      <w:rPr>
        <w:noProof/>
        <w:sz w:val="16"/>
        <w:szCs w:val="16"/>
      </w:rPr>
      <w:t>D2 ML Report (group 7) sub1.docx</w:t>
    </w:r>
    <w:r w:rsidRPr="009D4E4B">
      <w:rPr>
        <w:sz w:val="16"/>
        <w:szCs w:val="16"/>
      </w:rPr>
      <w:fldChar w:fldCharType="end"/>
    </w:r>
    <w:r w:rsidRPr="009D4E4B">
      <w:rPr>
        <w:sz w:val="16"/>
        <w:szCs w:val="16"/>
      </w:rPr>
      <w:tab/>
    </w:r>
    <w:r>
      <w:rPr>
        <w:sz w:val="16"/>
        <w:szCs w:val="16"/>
      </w:rPr>
      <w:tab/>
    </w:r>
    <w:r w:rsidRPr="009D4E4B">
      <w:rPr>
        <w:color w:val="7F7F7F" w:themeColor="background1" w:themeShade="7F"/>
        <w:spacing w:val="60"/>
        <w:sz w:val="16"/>
        <w:szCs w:val="16"/>
      </w:rPr>
      <w:t>Page</w:t>
    </w:r>
    <w:r w:rsidRPr="009D4E4B">
      <w:rPr>
        <w:sz w:val="16"/>
        <w:szCs w:val="16"/>
      </w:rPr>
      <w:t xml:space="preserve"> | </w:t>
    </w: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PAGE   \* MERGEFORMAT </w:instrText>
    </w:r>
    <w:r w:rsidRPr="009D4E4B">
      <w:rPr>
        <w:sz w:val="16"/>
        <w:szCs w:val="16"/>
      </w:rPr>
      <w:fldChar w:fldCharType="separate"/>
    </w:r>
    <w:r w:rsidRPr="009D4E4B">
      <w:rPr>
        <w:b/>
        <w:bCs/>
        <w:noProof/>
        <w:sz w:val="16"/>
        <w:szCs w:val="16"/>
      </w:rPr>
      <w:t>1</w:t>
    </w:r>
    <w:r w:rsidRPr="009D4E4B">
      <w:rPr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4D01A" w14:textId="77777777" w:rsidR="00442E51" w:rsidRDefault="00442E51" w:rsidP="00244E19">
      <w:r>
        <w:separator/>
      </w:r>
    </w:p>
  </w:footnote>
  <w:footnote w:type="continuationSeparator" w:id="0">
    <w:p w14:paraId="49C19120" w14:textId="77777777" w:rsidR="00442E51" w:rsidRDefault="00442E51" w:rsidP="00244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0CE4" w14:textId="77777777" w:rsidR="00244E19" w:rsidRDefault="00244E19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ABE50D6" wp14:editId="122FE70E">
          <wp:simplePos x="0" y="0"/>
          <wp:positionH relativeFrom="column">
            <wp:posOffset>1517515</wp:posOffset>
          </wp:positionH>
          <wp:positionV relativeFrom="paragraph">
            <wp:posOffset>-126459</wp:posOffset>
          </wp:positionV>
          <wp:extent cx="2688336" cy="621792"/>
          <wp:effectExtent l="0" t="0" r="4445" b="635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8336" cy="621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793"/>
    <w:multiLevelType w:val="hybridMultilevel"/>
    <w:tmpl w:val="8A8C8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800A3"/>
    <w:multiLevelType w:val="multilevel"/>
    <w:tmpl w:val="397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F79BE"/>
    <w:multiLevelType w:val="multilevel"/>
    <w:tmpl w:val="9B64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61BC5"/>
    <w:multiLevelType w:val="hybridMultilevel"/>
    <w:tmpl w:val="97121430"/>
    <w:lvl w:ilvl="0" w:tplc="3E22F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F532D"/>
    <w:multiLevelType w:val="multilevel"/>
    <w:tmpl w:val="704C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D0AA1"/>
    <w:multiLevelType w:val="multilevel"/>
    <w:tmpl w:val="CDCE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8300C"/>
    <w:multiLevelType w:val="multilevel"/>
    <w:tmpl w:val="D26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40A53"/>
    <w:multiLevelType w:val="multilevel"/>
    <w:tmpl w:val="766C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D0497"/>
    <w:multiLevelType w:val="multilevel"/>
    <w:tmpl w:val="6F64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32436"/>
    <w:multiLevelType w:val="multilevel"/>
    <w:tmpl w:val="D6FC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A497E"/>
    <w:multiLevelType w:val="hybridMultilevel"/>
    <w:tmpl w:val="CEDA29CA"/>
    <w:lvl w:ilvl="0" w:tplc="71C2871C">
      <w:start w:val="1"/>
      <w:numFmt w:val="decimal"/>
      <w:lvlText w:val="%1."/>
      <w:lvlJc w:val="left"/>
      <w:pPr>
        <w:ind w:left="1080" w:hanging="720"/>
      </w:pPr>
      <w:rPr>
        <w:rFonts w:hint="default"/>
        <w:i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D6956"/>
    <w:multiLevelType w:val="multilevel"/>
    <w:tmpl w:val="C8D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561E4"/>
    <w:multiLevelType w:val="multilevel"/>
    <w:tmpl w:val="5F9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E6F4B"/>
    <w:multiLevelType w:val="multilevel"/>
    <w:tmpl w:val="A9D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E4748"/>
    <w:multiLevelType w:val="multilevel"/>
    <w:tmpl w:val="9A1C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A71B7"/>
    <w:multiLevelType w:val="multilevel"/>
    <w:tmpl w:val="A87C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0479B"/>
    <w:multiLevelType w:val="multilevel"/>
    <w:tmpl w:val="A26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67421"/>
    <w:multiLevelType w:val="multilevel"/>
    <w:tmpl w:val="AC64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72358"/>
    <w:multiLevelType w:val="multilevel"/>
    <w:tmpl w:val="235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45E52"/>
    <w:multiLevelType w:val="multilevel"/>
    <w:tmpl w:val="7092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229BE"/>
    <w:multiLevelType w:val="multilevel"/>
    <w:tmpl w:val="2CAC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0558C"/>
    <w:multiLevelType w:val="multilevel"/>
    <w:tmpl w:val="211A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C1F01"/>
    <w:multiLevelType w:val="multilevel"/>
    <w:tmpl w:val="365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B1A4A"/>
    <w:multiLevelType w:val="multilevel"/>
    <w:tmpl w:val="8828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B219D"/>
    <w:multiLevelType w:val="multilevel"/>
    <w:tmpl w:val="5C4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F0401"/>
    <w:multiLevelType w:val="multilevel"/>
    <w:tmpl w:val="9728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36356"/>
    <w:multiLevelType w:val="hybridMultilevel"/>
    <w:tmpl w:val="0E342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9F156F9"/>
    <w:multiLevelType w:val="multilevel"/>
    <w:tmpl w:val="9FDC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754256">
    <w:abstractNumId w:val="26"/>
  </w:num>
  <w:num w:numId="2" w16cid:durableId="254557701">
    <w:abstractNumId w:val="0"/>
  </w:num>
  <w:num w:numId="3" w16cid:durableId="1557427117">
    <w:abstractNumId w:val="3"/>
  </w:num>
  <w:num w:numId="4" w16cid:durableId="390545116">
    <w:abstractNumId w:val="10"/>
  </w:num>
  <w:num w:numId="5" w16cid:durableId="1942103398">
    <w:abstractNumId w:val="11"/>
  </w:num>
  <w:num w:numId="6" w16cid:durableId="1166477760">
    <w:abstractNumId w:val="18"/>
  </w:num>
  <w:num w:numId="7" w16cid:durableId="1623727391">
    <w:abstractNumId w:val="12"/>
  </w:num>
  <w:num w:numId="8" w16cid:durableId="303434203">
    <w:abstractNumId w:val="22"/>
  </w:num>
  <w:num w:numId="9" w16cid:durableId="1423987658">
    <w:abstractNumId w:val="6"/>
  </w:num>
  <w:num w:numId="10" w16cid:durableId="940381008">
    <w:abstractNumId w:val="8"/>
  </w:num>
  <w:num w:numId="11" w16cid:durableId="109594754">
    <w:abstractNumId w:val="1"/>
  </w:num>
  <w:num w:numId="12" w16cid:durableId="93944919">
    <w:abstractNumId w:val="23"/>
  </w:num>
  <w:num w:numId="13" w16cid:durableId="1841047247">
    <w:abstractNumId w:val="27"/>
  </w:num>
  <w:num w:numId="14" w16cid:durableId="1378621897">
    <w:abstractNumId w:val="7"/>
  </w:num>
  <w:num w:numId="15" w16cid:durableId="1757896571">
    <w:abstractNumId w:val="13"/>
  </w:num>
  <w:num w:numId="16" w16cid:durableId="1307517105">
    <w:abstractNumId w:val="5"/>
  </w:num>
  <w:num w:numId="17" w16cid:durableId="320542610">
    <w:abstractNumId w:val="14"/>
  </w:num>
  <w:num w:numId="18" w16cid:durableId="1584024991">
    <w:abstractNumId w:val="19"/>
  </w:num>
  <w:num w:numId="19" w16cid:durableId="1114406447">
    <w:abstractNumId w:val="25"/>
  </w:num>
  <w:num w:numId="20" w16cid:durableId="335230167">
    <w:abstractNumId w:val="9"/>
  </w:num>
  <w:num w:numId="21" w16cid:durableId="601573818">
    <w:abstractNumId w:val="16"/>
  </w:num>
  <w:num w:numId="22" w16cid:durableId="1030839486">
    <w:abstractNumId w:val="24"/>
  </w:num>
  <w:num w:numId="23" w16cid:durableId="172426165">
    <w:abstractNumId w:val="20"/>
  </w:num>
  <w:num w:numId="24" w16cid:durableId="2100908220">
    <w:abstractNumId w:val="15"/>
  </w:num>
  <w:num w:numId="25" w16cid:durableId="1455909291">
    <w:abstractNumId w:val="21"/>
  </w:num>
  <w:num w:numId="26" w16cid:durableId="1581327049">
    <w:abstractNumId w:val="17"/>
  </w:num>
  <w:num w:numId="27" w16cid:durableId="2040546258">
    <w:abstractNumId w:val="2"/>
  </w:num>
  <w:num w:numId="28" w16cid:durableId="1523934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0MDAzsjS2MDYytjRV0lEKTi0uzszPAykwqgUATUda2iwAAAA="/>
  </w:docVars>
  <w:rsids>
    <w:rsidRoot w:val="000C6A89"/>
    <w:rsid w:val="000772DC"/>
    <w:rsid w:val="00093D6E"/>
    <w:rsid w:val="000979E7"/>
    <w:rsid w:val="000A7215"/>
    <w:rsid w:val="000B7478"/>
    <w:rsid w:val="000C6A89"/>
    <w:rsid w:val="000C7FF6"/>
    <w:rsid w:val="000E05B7"/>
    <w:rsid w:val="000F0D0E"/>
    <w:rsid w:val="001474EC"/>
    <w:rsid w:val="00152ECB"/>
    <w:rsid w:val="001621EA"/>
    <w:rsid w:val="00170ED7"/>
    <w:rsid w:val="001733A4"/>
    <w:rsid w:val="0017662E"/>
    <w:rsid w:val="001C408E"/>
    <w:rsid w:val="001E37A9"/>
    <w:rsid w:val="001E6C10"/>
    <w:rsid w:val="00200D6A"/>
    <w:rsid w:val="00213997"/>
    <w:rsid w:val="00222206"/>
    <w:rsid w:val="00232FB5"/>
    <w:rsid w:val="00244E19"/>
    <w:rsid w:val="00245235"/>
    <w:rsid w:val="00292B47"/>
    <w:rsid w:val="00292E9E"/>
    <w:rsid w:val="002B1C6F"/>
    <w:rsid w:val="002C25E3"/>
    <w:rsid w:val="002D6008"/>
    <w:rsid w:val="00300F6C"/>
    <w:rsid w:val="003034C7"/>
    <w:rsid w:val="003045BD"/>
    <w:rsid w:val="003061B8"/>
    <w:rsid w:val="00315F3D"/>
    <w:rsid w:val="00316200"/>
    <w:rsid w:val="00330BEE"/>
    <w:rsid w:val="00345846"/>
    <w:rsid w:val="00355590"/>
    <w:rsid w:val="00356C86"/>
    <w:rsid w:val="003602EB"/>
    <w:rsid w:val="00361EAD"/>
    <w:rsid w:val="00377F26"/>
    <w:rsid w:val="003840D1"/>
    <w:rsid w:val="00386D0D"/>
    <w:rsid w:val="003B479A"/>
    <w:rsid w:val="00406F08"/>
    <w:rsid w:val="00423F07"/>
    <w:rsid w:val="00425A35"/>
    <w:rsid w:val="004417BB"/>
    <w:rsid w:val="00442E51"/>
    <w:rsid w:val="0044721A"/>
    <w:rsid w:val="00451D0D"/>
    <w:rsid w:val="00457EF8"/>
    <w:rsid w:val="004778FE"/>
    <w:rsid w:val="004813C4"/>
    <w:rsid w:val="004B1F79"/>
    <w:rsid w:val="004E4946"/>
    <w:rsid w:val="004F7402"/>
    <w:rsid w:val="00557ECB"/>
    <w:rsid w:val="005705ED"/>
    <w:rsid w:val="005757BB"/>
    <w:rsid w:val="005E7713"/>
    <w:rsid w:val="005E7ABB"/>
    <w:rsid w:val="0060725D"/>
    <w:rsid w:val="00623A9B"/>
    <w:rsid w:val="0063299B"/>
    <w:rsid w:val="00652875"/>
    <w:rsid w:val="00670FD7"/>
    <w:rsid w:val="00672386"/>
    <w:rsid w:val="00685168"/>
    <w:rsid w:val="006B1758"/>
    <w:rsid w:val="006D35D2"/>
    <w:rsid w:val="006E2089"/>
    <w:rsid w:val="00700614"/>
    <w:rsid w:val="00747535"/>
    <w:rsid w:val="00754922"/>
    <w:rsid w:val="0075499B"/>
    <w:rsid w:val="007712F9"/>
    <w:rsid w:val="0079041A"/>
    <w:rsid w:val="007917DE"/>
    <w:rsid w:val="007B3CD0"/>
    <w:rsid w:val="007C30E4"/>
    <w:rsid w:val="007F13CE"/>
    <w:rsid w:val="0081652B"/>
    <w:rsid w:val="00832703"/>
    <w:rsid w:val="008623AB"/>
    <w:rsid w:val="0088626E"/>
    <w:rsid w:val="00887D75"/>
    <w:rsid w:val="00895E1F"/>
    <w:rsid w:val="008A27B4"/>
    <w:rsid w:val="008D3769"/>
    <w:rsid w:val="008D5BE0"/>
    <w:rsid w:val="008F5042"/>
    <w:rsid w:val="00912E1E"/>
    <w:rsid w:val="009324B0"/>
    <w:rsid w:val="009337EE"/>
    <w:rsid w:val="009407AF"/>
    <w:rsid w:val="009936E3"/>
    <w:rsid w:val="009A2BD1"/>
    <w:rsid w:val="009A69F1"/>
    <w:rsid w:val="009B015E"/>
    <w:rsid w:val="009B4AE9"/>
    <w:rsid w:val="009C4F41"/>
    <w:rsid w:val="009D4E4B"/>
    <w:rsid w:val="00A00BC1"/>
    <w:rsid w:val="00A12254"/>
    <w:rsid w:val="00A3745B"/>
    <w:rsid w:val="00AA16FA"/>
    <w:rsid w:val="00AB3499"/>
    <w:rsid w:val="00AB53AF"/>
    <w:rsid w:val="00AC0919"/>
    <w:rsid w:val="00AD6D4D"/>
    <w:rsid w:val="00AE6898"/>
    <w:rsid w:val="00B11E93"/>
    <w:rsid w:val="00B44F8F"/>
    <w:rsid w:val="00B51872"/>
    <w:rsid w:val="00B54816"/>
    <w:rsid w:val="00B77F9C"/>
    <w:rsid w:val="00B83162"/>
    <w:rsid w:val="00B86ED0"/>
    <w:rsid w:val="00BA09F2"/>
    <w:rsid w:val="00BA6A6F"/>
    <w:rsid w:val="00BB76D4"/>
    <w:rsid w:val="00BD07D5"/>
    <w:rsid w:val="00BE3FE5"/>
    <w:rsid w:val="00BF3E6C"/>
    <w:rsid w:val="00C24A70"/>
    <w:rsid w:val="00C33467"/>
    <w:rsid w:val="00C611CD"/>
    <w:rsid w:val="00CC4CD7"/>
    <w:rsid w:val="00CE4F12"/>
    <w:rsid w:val="00D438AA"/>
    <w:rsid w:val="00D54811"/>
    <w:rsid w:val="00D67BAF"/>
    <w:rsid w:val="00D852D6"/>
    <w:rsid w:val="00D85F6C"/>
    <w:rsid w:val="00DA35F4"/>
    <w:rsid w:val="00DA7EFB"/>
    <w:rsid w:val="00DB287A"/>
    <w:rsid w:val="00DC72C3"/>
    <w:rsid w:val="00DD3D69"/>
    <w:rsid w:val="00DF4214"/>
    <w:rsid w:val="00E54AA2"/>
    <w:rsid w:val="00E64440"/>
    <w:rsid w:val="00E705C1"/>
    <w:rsid w:val="00E74F78"/>
    <w:rsid w:val="00E908BD"/>
    <w:rsid w:val="00ED0DED"/>
    <w:rsid w:val="00F068E9"/>
    <w:rsid w:val="00F10A5A"/>
    <w:rsid w:val="00F21828"/>
    <w:rsid w:val="00F2334C"/>
    <w:rsid w:val="00F24DA4"/>
    <w:rsid w:val="00F547B9"/>
    <w:rsid w:val="00F56289"/>
    <w:rsid w:val="00F56632"/>
    <w:rsid w:val="00F67FA3"/>
    <w:rsid w:val="00F75F9B"/>
    <w:rsid w:val="00F76D80"/>
    <w:rsid w:val="00F869C7"/>
    <w:rsid w:val="00FB7EE0"/>
    <w:rsid w:val="00FC24AA"/>
    <w:rsid w:val="00FD64A4"/>
    <w:rsid w:val="00FD6E19"/>
    <w:rsid w:val="00FF13E6"/>
    <w:rsid w:val="165B0EDB"/>
    <w:rsid w:val="68B5D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6AA4D"/>
  <w15:chartTrackingRefBased/>
  <w15:docId w15:val="{22B4008C-2BB9-475B-B357-B3947CA7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5BD"/>
    <w:rPr>
      <w:rFonts w:eastAsiaTheme="minorEastAsia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2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2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F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114D" w:themeColor="accent1" w:themeShade="7F"/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HeaderChar">
    <w:name w:val="Header Char"/>
    <w:basedOn w:val="DefaultParagraphFont"/>
    <w:link w:val="Header"/>
    <w:rsid w:val="00244E1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44E19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4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45B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3045BD"/>
    <w:rPr>
      <w:rFonts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ld">
    <w:name w:val="Bold"/>
    <w:basedOn w:val="Normal"/>
    <w:link w:val="BoldChar"/>
    <w:rsid w:val="003045BD"/>
    <w:pPr>
      <w:spacing w:before="120" w:after="120"/>
    </w:pPr>
    <w:rPr>
      <w:rFonts w:ascii="Tahoma" w:eastAsia="Times New Roman" w:hAnsi="Tahoma"/>
      <w:b/>
      <w:spacing w:val="10"/>
      <w:sz w:val="16"/>
      <w:szCs w:val="16"/>
    </w:rPr>
  </w:style>
  <w:style w:type="character" w:customStyle="1" w:styleId="BoldChar">
    <w:name w:val="Bold Char"/>
    <w:basedOn w:val="DefaultParagraphFont"/>
    <w:link w:val="Bold"/>
    <w:rsid w:val="003045BD"/>
    <w:rPr>
      <w:rFonts w:ascii="Tahoma" w:eastAsia="Times New Roman" w:hAnsi="Tahoma" w:cs="Times New Roman"/>
      <w:b/>
      <w:spacing w:val="10"/>
      <w:sz w:val="16"/>
      <w:szCs w:val="16"/>
    </w:rPr>
  </w:style>
  <w:style w:type="table" w:styleId="TableGrid">
    <w:name w:val="Table Grid"/>
    <w:basedOn w:val="TableNormal"/>
    <w:uiPriority w:val="39"/>
    <w:rsid w:val="00304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22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222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222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20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222206"/>
    <w:rPr>
      <w:rFonts w:asciiTheme="majorHAnsi" w:eastAsiaTheme="majorEastAsia" w:hAnsiTheme="majorHAnsi" w:cs="Times New Roman"/>
    </w:rPr>
  </w:style>
  <w:style w:type="character" w:styleId="Strong">
    <w:name w:val="Strong"/>
    <w:basedOn w:val="DefaultParagraphFont"/>
    <w:uiPriority w:val="22"/>
    <w:qFormat/>
    <w:rsid w:val="00222206"/>
    <w:rPr>
      <w:b/>
      <w:bCs/>
    </w:rPr>
  </w:style>
  <w:style w:type="character" w:styleId="SubtleEmphasis">
    <w:name w:val="Subtle Emphasis"/>
    <w:uiPriority w:val="19"/>
    <w:qFormat/>
    <w:rsid w:val="00222206"/>
    <w:rPr>
      <w:i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222206"/>
    <w:pPr>
      <w:ind w:left="720"/>
      <w:contextualSpacing/>
    </w:pPr>
  </w:style>
  <w:style w:type="paragraph" w:customStyle="1" w:styleId="Salutation1">
    <w:name w:val="Salutation1"/>
    <w:aliases w:val="st"/>
    <w:basedOn w:val="Normal"/>
    <w:uiPriority w:val="99"/>
    <w:rsid w:val="00222206"/>
    <w:pPr>
      <w:spacing w:before="260" w:line="260" w:lineRule="atLeast"/>
    </w:pPr>
    <w:rPr>
      <w:rFonts w:ascii="Times" w:eastAsia="Times New Roman" w:hAnsi="Times"/>
      <w:szCs w:val="20"/>
    </w:rPr>
  </w:style>
  <w:style w:type="table" w:styleId="GridTable1Light">
    <w:name w:val="Grid Table 1 Light"/>
    <w:basedOn w:val="TableNormal"/>
    <w:uiPriority w:val="46"/>
    <w:rsid w:val="00222206"/>
    <w:rPr>
      <w:rFonts w:eastAsiaTheme="minorEastAsia" w:cs="Times New Roman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222206"/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D6E19"/>
    <w:rPr>
      <w:i/>
      <w:iCs/>
    </w:rPr>
  </w:style>
  <w:style w:type="paragraph" w:customStyle="1" w:styleId="HintText">
    <w:name w:val="Hint_Text"/>
    <w:basedOn w:val="Normal"/>
    <w:link w:val="HintTextChar"/>
    <w:qFormat/>
    <w:rsid w:val="00AD6D4D"/>
    <w:rPr>
      <w:rFonts w:cstheme="minorHAnsi"/>
      <w:sz w:val="20"/>
      <w:szCs w:val="20"/>
    </w:rPr>
  </w:style>
  <w:style w:type="character" w:customStyle="1" w:styleId="HintTextChar">
    <w:name w:val="Hint_Text Char"/>
    <w:basedOn w:val="DefaultParagraphFont"/>
    <w:link w:val="HintText"/>
    <w:rsid w:val="00AD6D4D"/>
    <w:rPr>
      <w:rFonts w:eastAsiaTheme="minorEastAsia" w:cs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32FB5"/>
    <w:rPr>
      <w:rFonts w:asciiTheme="majorHAnsi" w:eastAsiaTheme="majorEastAsia" w:hAnsiTheme="majorHAnsi" w:cstheme="majorBidi"/>
      <w:color w:val="00114D" w:themeColor="accent1" w:themeShade="7F"/>
      <w:lang w:val="en-AE"/>
    </w:rPr>
  </w:style>
  <w:style w:type="character" w:styleId="HTMLCode">
    <w:name w:val="HTML Code"/>
    <w:basedOn w:val="DefaultParagraphFont"/>
    <w:uiPriority w:val="99"/>
    <w:semiHidden/>
    <w:unhideWhenUsed/>
    <w:rsid w:val="00232FB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B76D4"/>
    <w:pPr>
      <w:spacing w:before="100" w:beforeAutospacing="1" w:after="100" w:afterAutospacing="1"/>
    </w:pPr>
    <w:rPr>
      <w:rFonts w:ascii="Times New Roman" w:eastAsia="Times New Roman" w:hAnsi="Times New Roman"/>
      <w:lang w:val="en-AE"/>
    </w:rPr>
  </w:style>
  <w:style w:type="character" w:customStyle="1" w:styleId="apple-converted-space">
    <w:name w:val="apple-converted-space"/>
    <w:basedOn w:val="DefaultParagraphFont"/>
    <w:rsid w:val="00BB76D4"/>
  </w:style>
  <w:style w:type="character" w:customStyle="1" w:styleId="8">
    <w:name w:val="ͼ8"/>
    <w:basedOn w:val="DefaultParagraphFont"/>
    <w:rsid w:val="00BB76D4"/>
  </w:style>
  <w:style w:type="character" w:customStyle="1" w:styleId="e">
    <w:name w:val="ͼe"/>
    <w:basedOn w:val="DefaultParagraphFont"/>
    <w:rsid w:val="00BB76D4"/>
  </w:style>
  <w:style w:type="character" w:customStyle="1" w:styleId="c">
    <w:name w:val="ͼc"/>
    <w:basedOn w:val="DefaultParagraphFont"/>
    <w:rsid w:val="00BB76D4"/>
  </w:style>
  <w:style w:type="character" w:customStyle="1" w:styleId="b">
    <w:name w:val="ͼb"/>
    <w:basedOn w:val="DefaultParagraphFont"/>
    <w:rsid w:val="00BB76D4"/>
  </w:style>
  <w:style w:type="character" w:customStyle="1" w:styleId="katex-mathml">
    <w:name w:val="katex-mathml"/>
    <w:basedOn w:val="DefaultParagraphFont"/>
    <w:rsid w:val="00FF13E6"/>
  </w:style>
  <w:style w:type="character" w:customStyle="1" w:styleId="mord">
    <w:name w:val="mord"/>
    <w:basedOn w:val="DefaultParagraphFont"/>
    <w:rsid w:val="00FF13E6"/>
  </w:style>
  <w:style w:type="character" w:customStyle="1" w:styleId="mrel">
    <w:name w:val="mrel"/>
    <w:basedOn w:val="DefaultParagraphFont"/>
    <w:rsid w:val="00FF13E6"/>
  </w:style>
  <w:style w:type="character" w:customStyle="1" w:styleId="vlist-s">
    <w:name w:val="vlist-s"/>
    <w:basedOn w:val="DefaultParagraphFont"/>
    <w:rsid w:val="00FF13E6"/>
  </w:style>
  <w:style w:type="character" w:customStyle="1" w:styleId="mbin">
    <w:name w:val="mbin"/>
    <w:basedOn w:val="DefaultParagraphFont"/>
    <w:rsid w:val="00FF13E6"/>
  </w:style>
  <w:style w:type="character" w:styleId="Hyperlink">
    <w:name w:val="Hyperlink"/>
    <w:basedOn w:val="DefaultParagraphFont"/>
    <w:uiPriority w:val="99"/>
    <w:semiHidden/>
    <w:unhideWhenUsed/>
    <w:rsid w:val="00623A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9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12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8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94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05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34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99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4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8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4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74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50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30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20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7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91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7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1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3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2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7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7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65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04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34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6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1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93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7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03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3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9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83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91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2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99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8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8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1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0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26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1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20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84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27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4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3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0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83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8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26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38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36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5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03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43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2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1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28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s://scikit-learn.org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docs.python.org/3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hat.openai.com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www.kaggle.com/datasets/rush4ratio/video-game-sales-with-ratings?resource=download" TargetMode="Externa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iddartha\AppData\Local\Temp\8d267afe-c5ad-406f-9b43-7886a5c89796_HCT%20Letterhead%20(2).zip.796\HCT%20Letterhead\Word%20Templates\RegistrarOffice_Letterhead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249C"/>
      </a:accent1>
      <a:accent2>
        <a:srgbClr val="47D7AC"/>
      </a:accent2>
      <a:accent3>
        <a:srgbClr val="00A3E1"/>
      </a:accent3>
      <a:accent4>
        <a:srgbClr val="A50034"/>
      </a:accent4>
      <a:accent5>
        <a:srgbClr val="BB28BB"/>
      </a:accent5>
      <a:accent6>
        <a:srgbClr val="C5E86C"/>
      </a:accent6>
      <a:hlink>
        <a:srgbClr val="00249C"/>
      </a:hlink>
      <a:folHlink>
        <a:srgbClr val="47D7A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AB03611D5C341BF7920DBA999080B" ma:contentTypeVersion="11" ma:contentTypeDescription="Create a new document." ma:contentTypeScope="" ma:versionID="5b090b7930e9791d31d1d0cad78aec0d">
  <xsd:schema xmlns:xsd="http://www.w3.org/2001/XMLSchema" xmlns:xs="http://www.w3.org/2001/XMLSchema" xmlns:p="http://schemas.microsoft.com/office/2006/metadata/properties" xmlns:ns2="76a08e5e-c9b8-49ea-9ec7-f3acfdbd52f5" xmlns:ns3="f1720773-46f4-4f94-ad1b-4d3d35fbf753" targetNamespace="http://schemas.microsoft.com/office/2006/metadata/properties" ma:root="true" ma:fieldsID="6ceea9616edd2bfb8b8bb753998dddee" ns2:_="" ns3:_="">
    <xsd:import namespace="76a08e5e-c9b8-49ea-9ec7-f3acfdbd52f5"/>
    <xsd:import namespace="f1720773-46f4-4f94-ad1b-4d3d35fbf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08e5e-c9b8-49ea-9ec7-f3acfdbd52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fad014b-9ecf-467c-8055-4c21d3af35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20773-46f4-4f94-ad1b-4d3d35fbf75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932eb0-712b-444d-a8d4-b7893472a8ff}" ma:internalName="TaxCatchAll" ma:showField="CatchAllData" ma:web="f1720773-46f4-4f94-ad1b-4d3d35fbf7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a08e5e-c9b8-49ea-9ec7-f3acfdbd52f5">
      <Terms xmlns="http://schemas.microsoft.com/office/infopath/2007/PartnerControls"/>
    </lcf76f155ced4ddcb4097134ff3c332f>
    <TaxCatchAll xmlns="f1720773-46f4-4f94-ad1b-4d3d35fbf753" xsi:nil="true"/>
  </documentManagement>
</p:properties>
</file>

<file path=customXml/itemProps1.xml><?xml version="1.0" encoding="utf-8"?>
<ds:datastoreItem xmlns:ds="http://schemas.openxmlformats.org/officeDocument/2006/customXml" ds:itemID="{D134611E-A683-4CFD-8870-75B4C7D2C4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a08e5e-c9b8-49ea-9ec7-f3acfdbd52f5"/>
    <ds:schemaRef ds:uri="f1720773-46f4-4f94-ad1b-4d3d35fbf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C7D8CE-F9E6-49BB-A39D-63F5271B9E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1B3A46-5B9F-44E1-8CF7-8BFDB1F446B4}">
  <ds:schemaRefs>
    <ds:schemaRef ds:uri="http://schemas.microsoft.com/office/2006/metadata/properties"/>
    <ds:schemaRef ds:uri="http://schemas.microsoft.com/office/infopath/2007/PartnerControls"/>
    <ds:schemaRef ds:uri="76a08e5e-c9b8-49ea-9ec7-f3acfdbd52f5"/>
    <ds:schemaRef ds:uri="f1720773-46f4-4f94-ad1b-4d3d35fbf7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C:\Users\ssiddartha\AppData\Local\Temp\8d267afe-c5ad-406f-9b43-7886a5c89796_HCT Letterhead (2).zip.796\HCT Letterhead\Word Templates\RegistrarOffice_Letterhead.dotx</Template>
  <TotalTime>29</TotalTime>
  <Pages>1</Pages>
  <Words>1350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Rahim</dc:creator>
  <cp:keywords/>
  <dc:description/>
  <cp:lastModifiedBy>Alwed Badar Mohamed Ahmed Alblooshi(H00601937)</cp:lastModifiedBy>
  <cp:revision>32</cp:revision>
  <cp:lastPrinted>2026-04-27T11:45:00Z</cp:lastPrinted>
  <dcterms:created xsi:type="dcterms:W3CDTF">2026-04-27T11:40:00Z</dcterms:created>
  <dcterms:modified xsi:type="dcterms:W3CDTF">2026-04-28T11:24:00Z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0x010100105AB03611D5C341BF7920DBA999080B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