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cstheme="minorHAnsi"/>
          <w:b/>
          <w:bCs/>
        </w:rPr>
        <w:id w:val="118043901"/>
        <w:docPartObj>
          <w:docPartGallery w:val="Cover Pages"/>
          <w:docPartUnique/>
        </w:docPartObj>
      </w:sdtPr>
      <w:sdtEndPr>
        <w:rPr>
          <w:bCs w:val="0"/>
          <w:caps/>
        </w:rPr>
      </w:sdtEndPr>
      <w:sdtContent>
        <w:p w14:paraId="4A7454A8" w14:textId="1D90BB29" w:rsidR="003045BD" w:rsidRPr="009D4E4B" w:rsidRDefault="001E6C10" w:rsidP="003045BD">
          <w:pPr>
            <w:contextualSpacing/>
            <w:jc w:val="center"/>
            <w:rPr>
              <w:rFonts w:cstheme="minorHAnsi"/>
              <w:b/>
              <w:bCs/>
            </w:rPr>
          </w:pPr>
          <w:r>
            <w:rPr>
              <w:rFonts w:cstheme="minorHAnsi"/>
              <w:b/>
              <w:bCs/>
            </w:rPr>
            <w:t>Final</w:t>
          </w:r>
          <w:r w:rsidR="003045BD" w:rsidRPr="009D4E4B">
            <w:rPr>
              <w:rFonts w:cstheme="minorHAnsi"/>
              <w:b/>
              <w:bCs/>
            </w:rPr>
            <w:t xml:space="preserve"> Assessment</w:t>
          </w:r>
          <w:r w:rsidR="009C4F41">
            <w:rPr>
              <w:rFonts w:cstheme="minorHAnsi"/>
              <w:b/>
              <w:bCs/>
            </w:rPr>
            <w:t>-Alternative Assessment</w:t>
          </w:r>
        </w:p>
        <w:tbl>
          <w:tblPr>
            <w:tblW w:w="9152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803"/>
            <w:gridCol w:w="3359"/>
            <w:gridCol w:w="1473"/>
            <w:gridCol w:w="2517"/>
          </w:tblGrid>
          <w:tr w:rsidR="003045BD" w:rsidRPr="009D4E4B" w14:paraId="25960371" w14:textId="77777777" w:rsidTr="003647E3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6BE0A04C" w14:textId="0D632C1C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Semester</w:t>
                </w:r>
              </w:p>
            </w:tc>
            <w:tc>
              <w:tcPr>
                <w:tcW w:w="3359" w:type="dxa"/>
                <w:tcBorders>
                  <w:bottom w:val="single" w:sz="4" w:space="0" w:color="auto"/>
                </w:tcBorders>
                <w:vAlign w:val="center"/>
              </w:tcPr>
              <w:p w14:paraId="237279B3" w14:textId="7CD2E3B6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202</w:t>
                </w:r>
                <w:r w:rsidR="007B0849">
                  <w:rPr>
                    <w:rFonts w:eastAsia="Microsoft GothicNeo" w:cstheme="minorHAnsi"/>
                    <w:bCs/>
                    <w:sz w:val="20"/>
                    <w:szCs w:val="20"/>
                  </w:rPr>
                  <w:t>52</w:t>
                </w:r>
                <w:r w:rsidR="00D852D6">
                  <w:rPr>
                    <w:rFonts w:eastAsia="Microsoft GothicNeo" w:cstheme="minorHAnsi"/>
                    <w:bCs/>
                    <w:sz w:val="20"/>
                    <w:szCs w:val="20"/>
                  </w:rPr>
                  <w:t>0</w:t>
                </w:r>
              </w:p>
            </w:tc>
            <w:tc>
              <w:tcPr>
                <w:tcW w:w="1473" w:type="dxa"/>
                <w:tcBorders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79B385B1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Division</w:t>
                </w:r>
              </w:p>
            </w:tc>
            <w:tc>
              <w:tcPr>
                <w:tcW w:w="2517" w:type="dxa"/>
                <w:tcBorders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71CC3F2" w14:textId="77777777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CIS</w:t>
                </w:r>
              </w:p>
            </w:tc>
          </w:tr>
          <w:tr w:rsidR="003045BD" w:rsidRPr="009D4E4B" w14:paraId="7259F551" w14:textId="77777777" w:rsidTr="003647E3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070EC884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 xml:space="preserve">Assessment title in Syllabus </w:t>
                </w:r>
              </w:p>
            </w:tc>
            <w:tc>
              <w:tcPr>
                <w:tcW w:w="3359" w:type="dxa"/>
                <w:tcBorders>
                  <w:bottom w:val="single" w:sz="4" w:space="0" w:color="auto"/>
                </w:tcBorders>
                <w:vAlign w:val="center"/>
              </w:tcPr>
              <w:p w14:paraId="75189D00" w14:textId="2648FB9B" w:rsidR="003045BD" w:rsidRPr="002B1C6F" w:rsidRDefault="002B1C6F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proofErr w:type="spellStart"/>
                <w:r w:rsidRPr="002B1C6F">
                  <w:rPr>
                    <w:rFonts w:eastAsia="Microsoft GothicNeo" w:cstheme="minorHAnsi"/>
                    <w:b/>
                    <w:sz w:val="20"/>
                    <w:szCs w:val="20"/>
                  </w:rPr>
                  <w:t>Final_Project_Portfolio</w:t>
                </w:r>
                <w:proofErr w:type="spellEnd"/>
              </w:p>
            </w:tc>
            <w:tc>
              <w:tcPr>
                <w:tcW w:w="1473" w:type="dxa"/>
                <w:tcBorders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4C4BFBCA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Program</w:t>
                </w:r>
              </w:p>
            </w:tc>
            <w:tc>
              <w:tcPr>
                <w:tcW w:w="2517" w:type="dxa"/>
                <w:tcBorders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A0758B7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</w:pPr>
                <w:r w:rsidRPr="009D4E4B">
                  <w:rPr>
                    <w:rFonts w:cstheme="minorHAnsi"/>
                    <w:sz w:val="20"/>
                    <w:szCs w:val="20"/>
                  </w:rPr>
                  <w:t>Bachelor of Information Technology/ Bachelor of Information Systems</w:t>
                </w:r>
              </w:p>
              <w:p w14:paraId="26E32046" w14:textId="77777777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</w:tr>
          <w:tr w:rsidR="003045BD" w:rsidRPr="009D4E4B" w14:paraId="09E7A77D" w14:textId="77777777" w:rsidTr="003647E3">
            <w:trPr>
              <w:trHeight w:val="18"/>
            </w:trPr>
            <w:tc>
              <w:tcPr>
                <w:tcW w:w="180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025271B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</w:p>
            </w:tc>
            <w:tc>
              <w:tcPr>
                <w:tcW w:w="3359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2C59E1E5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  <w:tc>
              <w:tcPr>
                <w:tcW w:w="147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F3BD2AE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</w:p>
            </w:tc>
            <w:tc>
              <w:tcPr>
                <w:tcW w:w="2517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50E1FD3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</w:tr>
          <w:tr w:rsidR="003045BD" w:rsidRPr="009D4E4B" w14:paraId="1270AEED" w14:textId="77777777" w:rsidTr="003647E3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171124FA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Course Code</w:t>
                </w:r>
              </w:p>
            </w:tc>
            <w:tc>
              <w:tcPr>
                <w:tcW w:w="7349" w:type="dxa"/>
                <w:gridSpan w:val="3"/>
                <w:tcBorders>
                  <w:right w:val="single" w:sz="4" w:space="0" w:color="auto"/>
                </w:tcBorders>
                <w:vAlign w:val="center"/>
              </w:tcPr>
              <w:p w14:paraId="07C45800" w14:textId="74638D39" w:rsidR="003045BD" w:rsidRPr="009D4E4B" w:rsidRDefault="00D852D6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>
                  <w:rPr>
                    <w:rFonts w:eastAsia="Microsoft GothicNeo" w:cstheme="minorHAnsi"/>
                    <w:bCs/>
                    <w:sz w:val="20"/>
                    <w:szCs w:val="20"/>
                  </w:rPr>
                  <w:t>CDS 2413</w:t>
                </w:r>
              </w:p>
            </w:tc>
          </w:tr>
          <w:tr w:rsidR="003045BD" w:rsidRPr="009D4E4B" w14:paraId="5D9C4E4F" w14:textId="77777777" w:rsidTr="003647E3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07F3730C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Course Title</w:t>
                </w:r>
              </w:p>
            </w:tc>
            <w:tc>
              <w:tcPr>
                <w:tcW w:w="7349" w:type="dxa"/>
                <w:gridSpan w:val="3"/>
                <w:tcBorders>
                  <w:right w:val="single" w:sz="4" w:space="0" w:color="auto"/>
                </w:tcBorders>
                <w:vAlign w:val="center"/>
              </w:tcPr>
              <w:p w14:paraId="219148A3" w14:textId="651BBD64" w:rsidR="003045BD" w:rsidRPr="009D4E4B" w:rsidRDefault="00D852D6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>
                  <w:rPr>
                    <w:rFonts w:eastAsia="Microsoft GothicNeo" w:cstheme="minorHAnsi"/>
                    <w:bCs/>
                    <w:sz w:val="20"/>
                    <w:szCs w:val="20"/>
                  </w:rPr>
                  <w:t>INTRODUCTION TO DATA SCIENCE</w:t>
                </w:r>
              </w:p>
            </w:tc>
          </w:tr>
          <w:tr w:rsidR="003045BD" w:rsidRPr="009D4E4B" w14:paraId="5BB0D700" w14:textId="77777777" w:rsidTr="003647E3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50751646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Course Instructor</w:t>
                </w:r>
              </w:p>
            </w:tc>
            <w:tc>
              <w:tcPr>
                <w:tcW w:w="3359" w:type="dxa"/>
                <w:vAlign w:val="center"/>
              </w:tcPr>
              <w:p w14:paraId="36E452A6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sz w:val="20"/>
                    <w:szCs w:val="20"/>
                  </w:rPr>
                </w:pPr>
              </w:p>
            </w:tc>
            <w:tc>
              <w:tcPr>
                <w:tcW w:w="1473" w:type="dxa"/>
                <w:shd w:val="clear" w:color="auto" w:fill="D9D9D9" w:themeFill="background1" w:themeFillShade="D9"/>
                <w:vAlign w:val="center"/>
              </w:tcPr>
              <w:p w14:paraId="70436E43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color w:val="FF0000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CRN</w:t>
                </w:r>
              </w:p>
            </w:tc>
            <w:tc>
              <w:tcPr>
                <w:tcW w:w="2517" w:type="dxa"/>
                <w:tcBorders>
                  <w:right w:val="single" w:sz="4" w:space="0" w:color="auto"/>
                </w:tcBorders>
                <w:vAlign w:val="center"/>
              </w:tcPr>
              <w:p w14:paraId="65E9F6E0" w14:textId="77777777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</w:tr>
          <w:tr w:rsidR="003045BD" w:rsidRPr="009D4E4B" w14:paraId="57ACB7B5" w14:textId="77777777" w:rsidTr="003647E3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2A34FCDC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 xml:space="preserve">Assessment </w:t>
                </w:r>
              </w:p>
            </w:tc>
            <w:tc>
              <w:tcPr>
                <w:tcW w:w="3359" w:type="dxa"/>
                <w:vAlign w:val="center"/>
              </w:tcPr>
              <w:p w14:paraId="4DD53FF0" w14:textId="145944D3" w:rsidR="003045BD" w:rsidRPr="009D4E4B" w:rsidRDefault="003045BD" w:rsidP="003647E3">
                <w:pPr>
                  <w:rPr>
                    <w:rFonts w:cstheme="minorHAnsi"/>
                    <w:sz w:val="20"/>
                    <w:szCs w:val="20"/>
                  </w:rPr>
                </w:pPr>
                <w:r w:rsidRPr="009D4E4B">
                  <w:rPr>
                    <w:rFonts w:cstheme="minorHAnsi"/>
                    <w:sz w:val="20"/>
                    <w:szCs w:val="20"/>
                  </w:rPr>
                  <w:t xml:space="preserve">Project Deliverable </w:t>
                </w:r>
                <w:r w:rsidR="00CC5C6D">
                  <w:rPr>
                    <w:rFonts w:cstheme="minorHAnsi"/>
                    <w:sz w:val="20"/>
                    <w:szCs w:val="20"/>
                  </w:rPr>
                  <w:t>3</w:t>
                </w:r>
                <w:r w:rsidRPr="009D4E4B">
                  <w:rPr>
                    <w:rFonts w:cstheme="minorHAnsi"/>
                    <w:sz w:val="20"/>
                    <w:szCs w:val="20"/>
                  </w:rPr>
                  <w:t xml:space="preserve"> – </w:t>
                </w:r>
                <w:r w:rsidR="00CC5C6D">
                  <w:rPr>
                    <w:rFonts w:cstheme="minorHAnsi"/>
                    <w:sz w:val="20"/>
                    <w:szCs w:val="20"/>
                  </w:rPr>
                  <w:t>Data Versioning</w:t>
                </w:r>
                <w:r w:rsidRPr="009D4E4B">
                  <w:rPr>
                    <w:rFonts w:cstheme="minorHAnsi"/>
                    <w:sz w:val="20"/>
                    <w:szCs w:val="20"/>
                  </w:rPr>
                  <w:t xml:space="preserve"> Report </w:t>
                </w:r>
              </w:p>
            </w:tc>
            <w:tc>
              <w:tcPr>
                <w:tcW w:w="1473" w:type="dxa"/>
                <w:shd w:val="clear" w:color="auto" w:fill="D9D9D9" w:themeFill="background1" w:themeFillShade="D9"/>
                <w:vAlign w:val="center"/>
              </w:tcPr>
              <w:p w14:paraId="0902C6FD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 xml:space="preserve">Submission Date </w:t>
                </w:r>
              </w:p>
            </w:tc>
            <w:tc>
              <w:tcPr>
                <w:tcW w:w="2517" w:type="dxa"/>
                <w:tcBorders>
                  <w:right w:val="single" w:sz="4" w:space="0" w:color="auto"/>
                </w:tcBorders>
                <w:vAlign w:val="center"/>
              </w:tcPr>
              <w:p w14:paraId="4A98817F" w14:textId="2A0BDE3F" w:rsidR="003045BD" w:rsidRPr="009D4E4B" w:rsidRDefault="00AB53AF" w:rsidP="003647E3">
                <w:pPr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</w:pPr>
                <w:r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  <w:t xml:space="preserve">Week </w:t>
                </w:r>
                <w:r w:rsidR="006C0CA6"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  <w:t>1</w:t>
                </w:r>
                <w:r w:rsidR="00037BA4"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  <w:t>5</w:t>
                </w:r>
              </w:p>
            </w:tc>
          </w:tr>
          <w:tr w:rsidR="003045BD" w:rsidRPr="009D4E4B" w14:paraId="61E3E2D0" w14:textId="77777777" w:rsidTr="003647E3">
            <w:tblPrEx>
              <w:tblLook w:val="01E0" w:firstRow="1" w:lastRow="1" w:firstColumn="1" w:lastColumn="1" w:noHBand="0" w:noVBand="0"/>
            </w:tblPrEx>
            <w:trPr>
              <w:trHeight w:val="18"/>
            </w:trPr>
            <w:tc>
              <w:tcPr>
                <w:tcW w:w="1803" w:type="dxa"/>
                <w:tcBorders>
                  <w:left w:val="nil"/>
                  <w:bottom w:val="single" w:sz="4" w:space="0" w:color="auto"/>
                  <w:right w:val="nil"/>
                </w:tcBorders>
              </w:tcPr>
              <w:p w14:paraId="18107B0A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  <w:tc>
              <w:tcPr>
                <w:tcW w:w="7349" w:type="dxa"/>
                <w:gridSpan w:val="3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4B4CF1C5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</w:tr>
          <w:tr w:rsidR="003045BD" w:rsidRPr="009D4E4B" w14:paraId="0C1718FE" w14:textId="77777777" w:rsidTr="003647E3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9152" w:type="dxa"/>
                <w:gridSpan w:val="4"/>
                <w:tcBorders>
                  <w:left w:val="single" w:sz="4" w:space="0" w:color="auto"/>
                  <w:right w:val="single" w:sz="4" w:space="0" w:color="auto"/>
                </w:tcBorders>
              </w:tcPr>
              <w:p w14:paraId="7E813401" w14:textId="77777777" w:rsidR="003045BD" w:rsidRPr="009D4E4B" w:rsidRDefault="003045BD" w:rsidP="003647E3">
                <w:pPr>
                  <w:rPr>
                    <w:rFonts w:eastAsia="Microsoft GothicNeo" w:cstheme="minorHAnsi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Student Declaration</w:t>
                </w:r>
                <w:r w:rsidRPr="009D4E4B">
                  <w:rPr>
                    <w:rFonts w:eastAsia="Microsoft GothicNeo" w:cstheme="minorHAnsi"/>
                    <w:sz w:val="20"/>
                    <w:szCs w:val="20"/>
                  </w:rPr>
                  <w:t>:</w:t>
                </w:r>
              </w:p>
              <w:p w14:paraId="3DB50087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  <w:t>Academic Integrity Statement</w:t>
                </w:r>
              </w:p>
              <w:p w14:paraId="63E1FFC0" w14:textId="77777777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In accordance with the HCT Academic Integrity Policy</w:t>
                </w:r>
              </w:p>
              <w:p w14:paraId="701D583E" w14:textId="77777777" w:rsidR="003045BD" w:rsidRPr="009D4E4B" w:rsidRDefault="003045BD" w:rsidP="003647E3">
                <w:pPr>
                  <w:tabs>
                    <w:tab w:val="left" w:pos="180"/>
                  </w:tabs>
                  <w:ind w:left="180" w:hanging="180"/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 xml:space="preserve">• Students are required to refrain from all forms of academic integrity breaches as defined and explained by HCT. </w:t>
                </w:r>
              </w:p>
              <w:p w14:paraId="30CF2727" w14:textId="77777777" w:rsidR="003045BD" w:rsidRPr="009D4E4B" w:rsidRDefault="003045BD" w:rsidP="003647E3">
                <w:pPr>
                  <w:tabs>
                    <w:tab w:val="left" w:pos="180"/>
                  </w:tabs>
                  <w:ind w:left="187" w:hanging="187"/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• A student found guilty of having committed acts of academic integrity breach(es) will be subject to the relevant sanctions as outlined by HCT.</w:t>
                </w:r>
              </w:p>
              <w:p w14:paraId="161DDAE9" w14:textId="77777777" w:rsidR="003045BD" w:rsidRPr="009D4E4B" w:rsidRDefault="003045BD" w:rsidP="003647E3">
                <w:pPr>
                  <w:bidi/>
                  <w:contextualSpacing/>
                  <w:rPr>
                    <w:rFonts w:eastAsia="Microsoft GothicNeo" w:cstheme="minorHAnsi"/>
                    <w:bCs/>
                    <w:smallCaps/>
                    <w:color w:val="BB28BB" w:themeColor="accent5"/>
                    <w:sz w:val="20"/>
                    <w:szCs w:val="20"/>
                    <w:rtl/>
                    <w:lang w:bidi="ar-AE"/>
                  </w:rPr>
                </w:pPr>
                <w:r w:rsidRPr="009D4E4B">
                  <w:rPr>
                    <w:rFonts w:eastAsia="Microsoft GothicNeo" w:cstheme="minorHAnsi"/>
                    <w:bCs/>
                    <w:smallCaps/>
                    <w:color w:val="BB28BB" w:themeColor="accent5"/>
                    <w:sz w:val="20"/>
                    <w:szCs w:val="20"/>
                    <w:rtl/>
                  </w:rPr>
                  <w:t>إفادة النزاهة الأكاديمية</w:t>
                </w:r>
              </w:p>
              <w:p w14:paraId="1263EB06" w14:textId="77777777" w:rsidR="003045BD" w:rsidRPr="009D4E4B" w:rsidRDefault="003045BD" w:rsidP="003647E3">
                <w:pPr>
                  <w:bidi/>
                  <w:contextualSpacing/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>وفقًا لسياسة كليات التقنية العليا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  <w:t xml:space="preserve"> 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>للنزاهة الأكاديمية</w:t>
                </w:r>
              </w:p>
              <w:p w14:paraId="1E3BF882" w14:textId="77777777" w:rsidR="003045BD" w:rsidRPr="009D4E4B" w:rsidRDefault="003045BD" w:rsidP="003647E3">
                <w:pPr>
                  <w:bidi/>
                  <w:contextualSpacing/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  <w:t xml:space="preserve">• 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>على الطلبة الإلتزام بلوائح وقواعد النزاهة الأكاديمية، كما هو مبيّن وموضح في السياسات والإجراءات الخاصة بكليات التقنية العليا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  <w:t>.</w:t>
                </w:r>
              </w:p>
              <w:p w14:paraId="7DB956F5" w14:textId="77777777" w:rsidR="003045BD" w:rsidRPr="009D4E4B" w:rsidRDefault="003045BD" w:rsidP="003647E3">
                <w:pPr>
                  <w:pStyle w:val="HTMLPreformatted"/>
                  <w:shd w:val="clear" w:color="auto" w:fill="FFFFFF"/>
                  <w:bidi/>
                  <w:contextualSpacing/>
                  <w:rPr>
                    <w:rFonts w:asciiTheme="minorHAnsi" w:eastAsia="Microsoft GothicNeo" w:hAnsiTheme="minorHAnsi" w:cstheme="minorHAnsi"/>
                    <w:b/>
                    <w:smallCaps/>
                    <w:rtl/>
                    <w:lang w:bidi="ar-AE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</w:rPr>
                  <w:t xml:space="preserve">• </w:t>
                </w: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  <w:rtl/>
                  </w:rPr>
                  <w:t xml:space="preserve">في حالة ارتكاب الطالب أي شكل من أشكال الإخلال بالنزاهة الأكاديمية، سيتعرض الى </w:t>
                </w: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  <w:rtl/>
                    <w:lang w:bidi="ar-AE"/>
                  </w:rPr>
                  <w:t>العقوبات الموضحة في السياسات ذات الصلة</w:t>
                </w: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  <w:rtl/>
                  </w:rPr>
                  <w:t>.</w:t>
                </w:r>
              </w:p>
              <w:p w14:paraId="4A49FD00" w14:textId="77777777" w:rsidR="003045BD" w:rsidRPr="009D4E4B" w:rsidRDefault="003045BD" w:rsidP="003647E3">
                <w:pPr>
                  <w:contextualSpacing/>
                  <w:rPr>
                    <w:rFonts w:eastAsia="Microsoft GothicNeo" w:cstheme="minorHAnsi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sz w:val="20"/>
                    <w:szCs w:val="20"/>
                  </w:rPr>
                  <w:t>This assignment is entirely my/our own work except where I have duly acknowledged other sources in the text and listed those sources at the end of the assignment.  I have not previously submitted this work to the HCT, or any other entity. I understand that I may be orally examined on my submission.</w:t>
                </w:r>
              </w:p>
              <w:p w14:paraId="137BB68E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  <w:lang w:bidi="ar-AE"/>
                  </w:rPr>
                </w:pPr>
              </w:p>
            </w:tc>
          </w:tr>
        </w:tbl>
        <w:tbl>
          <w:tblPr>
            <w:tblStyle w:val="TableGrid1"/>
            <w:tblW w:w="9111" w:type="dxa"/>
            <w:tblLook w:val="01E0" w:firstRow="1" w:lastRow="1" w:firstColumn="1" w:lastColumn="1" w:noHBand="0" w:noVBand="0"/>
          </w:tblPr>
          <w:tblGrid>
            <w:gridCol w:w="1790"/>
            <w:gridCol w:w="1672"/>
            <w:gridCol w:w="1883"/>
            <w:gridCol w:w="1883"/>
            <w:gridCol w:w="1883"/>
          </w:tblGrid>
          <w:tr w:rsidR="003045BD" w:rsidRPr="009D4E4B" w14:paraId="56F33B9F" w14:textId="77777777" w:rsidTr="003647E3">
            <w:trPr>
              <w:trHeight w:val="469"/>
            </w:trPr>
            <w:tc>
              <w:tcPr>
                <w:tcW w:w="1790" w:type="dxa"/>
              </w:tcPr>
              <w:p w14:paraId="6D266C9C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Student HCT ID(s):</w:t>
                </w: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 xml:space="preserve">  </w:t>
                </w:r>
              </w:p>
            </w:tc>
            <w:tc>
              <w:tcPr>
                <w:tcW w:w="1672" w:type="dxa"/>
              </w:tcPr>
              <w:p w14:paraId="7621A08B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</w:t>
                </w:r>
              </w:p>
            </w:tc>
            <w:tc>
              <w:tcPr>
                <w:tcW w:w="1883" w:type="dxa"/>
              </w:tcPr>
              <w:p w14:paraId="0318E8B7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</w:t>
                </w:r>
              </w:p>
            </w:tc>
            <w:tc>
              <w:tcPr>
                <w:tcW w:w="1883" w:type="dxa"/>
              </w:tcPr>
              <w:p w14:paraId="6DA45D77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</w:t>
                </w:r>
              </w:p>
            </w:tc>
            <w:tc>
              <w:tcPr>
                <w:tcW w:w="1883" w:type="dxa"/>
              </w:tcPr>
              <w:p w14:paraId="55A285C8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</w:t>
                </w:r>
              </w:p>
            </w:tc>
          </w:tr>
          <w:tr w:rsidR="003045BD" w:rsidRPr="009D4E4B" w14:paraId="2B7D6162" w14:textId="77777777" w:rsidTr="003647E3">
            <w:trPr>
              <w:trHeight w:val="863"/>
            </w:trPr>
            <w:tc>
              <w:tcPr>
                <w:tcW w:w="1790" w:type="dxa"/>
              </w:tcPr>
              <w:p w14:paraId="4C43272A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Student Name(s):</w:t>
                </w: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 xml:space="preserve">    </w:t>
                </w:r>
              </w:p>
            </w:tc>
            <w:tc>
              <w:tcPr>
                <w:tcW w:w="1672" w:type="dxa"/>
              </w:tcPr>
              <w:p w14:paraId="47425F62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5852065F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5DCB4732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5A773D74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</w:tr>
          <w:tr w:rsidR="003045BD" w:rsidRPr="009D4E4B" w14:paraId="33A0CD7F" w14:textId="77777777" w:rsidTr="003647E3">
            <w:trPr>
              <w:trHeight w:val="469"/>
            </w:trPr>
            <w:tc>
              <w:tcPr>
                <w:tcW w:w="1790" w:type="dxa"/>
              </w:tcPr>
              <w:p w14:paraId="040DC911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  <w:t>Student Signature</w:t>
                </w:r>
              </w:p>
            </w:tc>
            <w:tc>
              <w:tcPr>
                <w:tcW w:w="1672" w:type="dxa"/>
              </w:tcPr>
              <w:p w14:paraId="1FE74A33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071642C6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7C0C5AE7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010839DF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</w:tr>
        </w:tbl>
        <w:p w14:paraId="3AF83E6E" w14:textId="77777777" w:rsidR="003045BD" w:rsidRPr="009D4E4B" w:rsidRDefault="003045BD" w:rsidP="003045BD">
          <w:pPr>
            <w:shd w:val="clear" w:color="auto" w:fill="D0CECE" w:themeFill="background2" w:themeFillShade="E6"/>
            <w:spacing w:after="60"/>
            <w:jc w:val="center"/>
            <w:rPr>
              <w:rFonts w:eastAsia="Microsoft GothicNeo" w:cstheme="minorHAnsi"/>
              <w:b/>
              <w:color w:val="FF0000"/>
            </w:rPr>
          </w:pPr>
          <w:r w:rsidRPr="009D4E4B">
            <w:rPr>
              <w:rFonts w:eastAsia="Microsoft GothicNeo" w:cstheme="minorHAnsi"/>
              <w:b/>
              <w:color w:val="FF0000"/>
            </w:rPr>
            <w:t xml:space="preserve">Chatbot (e.g. ChatGPT) statement </w:t>
          </w:r>
        </w:p>
        <w:p w14:paraId="607FD744" w14:textId="77777777" w:rsidR="003045BD" w:rsidRDefault="003045BD" w:rsidP="003045BD">
          <w:pPr>
            <w:spacing w:after="60"/>
            <w:rPr>
              <w:rFonts w:eastAsia="Microsoft GothicNeo" w:cstheme="minorHAnsi"/>
              <w:b/>
            </w:rPr>
          </w:pPr>
          <w:r w:rsidRPr="009D4E4B">
            <w:rPr>
              <w:rFonts w:eastAsia="Microsoft GothicNeo" w:cstheme="minorHAnsi"/>
              <w:b/>
            </w:rPr>
            <w:t xml:space="preserve">This submission allows you to use AI generated tools, but the prompt used must be stated and the response must be in red font.   Include References to ChatGPT.   </w:t>
          </w:r>
        </w:p>
        <w:p w14:paraId="44FBEF83" w14:textId="279739EC" w:rsidR="00A81E65" w:rsidRDefault="00A81E65">
          <w:pPr>
            <w:rPr>
              <w:rFonts w:eastAsia="Microsoft GothicNeo" w:cstheme="minorHAnsi"/>
              <w:b/>
            </w:rPr>
          </w:pPr>
          <w:r>
            <w:rPr>
              <w:rFonts w:eastAsia="Microsoft GothicNeo" w:cstheme="minorHAnsi"/>
              <w:b/>
            </w:rPr>
            <w:br w:type="page"/>
          </w:r>
        </w:p>
        <w:p w14:paraId="6F95DF75" w14:textId="77777777" w:rsidR="003840D1" w:rsidRDefault="003840D1">
          <w:pPr>
            <w:rPr>
              <w:rFonts w:eastAsia="Microsoft GothicNeo" w:cstheme="minorHAnsi"/>
              <w:b/>
            </w:rPr>
          </w:pPr>
        </w:p>
        <w:p w14:paraId="6312DD28" w14:textId="77777777" w:rsidR="003840D1" w:rsidRDefault="003840D1" w:rsidP="003840D1">
          <w:pPr>
            <w:shd w:val="clear" w:color="auto" w:fill="D0CECE" w:themeFill="background2" w:themeFillShade="E6"/>
            <w:spacing w:after="60"/>
            <w:jc w:val="center"/>
            <w:rPr>
              <w:rFonts w:eastAsia="Microsoft GothicNeo" w:cstheme="minorHAnsi"/>
              <w:b/>
              <w:color w:val="FF0000"/>
            </w:rPr>
          </w:pPr>
          <w:r w:rsidRPr="003840D1">
            <w:rPr>
              <w:rFonts w:eastAsia="Microsoft GothicNeo" w:cstheme="minorHAnsi"/>
              <w:b/>
              <w:color w:val="FF0000"/>
            </w:rPr>
            <w:t>Instructions</w:t>
          </w:r>
        </w:p>
        <w:p w14:paraId="5A93E1CC" w14:textId="77777777" w:rsidR="003840D1" w:rsidRDefault="003840D1" w:rsidP="003840D1"/>
        <w:p w14:paraId="23723102" w14:textId="20BE7081" w:rsidR="003045BD" w:rsidRPr="00406F08" w:rsidRDefault="00250EA2" w:rsidP="003045BD"/>
      </w:sdtContent>
    </w:sdt>
    <w:p w14:paraId="31F46621" w14:textId="450532F8" w:rsidR="00222206" w:rsidRDefault="007F582D" w:rsidP="00222206">
      <w:pPr>
        <w:pStyle w:val="Heading1"/>
        <w:rPr>
          <w:rStyle w:val="SubtleEmphasis"/>
          <w:rFonts w:asciiTheme="minorHAnsi" w:hAnsiTheme="minorHAnsi" w:cstheme="minorHAnsi"/>
          <w:iCs/>
        </w:rPr>
      </w:pPr>
      <w:r>
        <w:rPr>
          <w:rStyle w:val="SubtleEmphasis"/>
          <w:rFonts w:asciiTheme="minorHAnsi" w:hAnsiTheme="minorHAnsi" w:cstheme="minorHAnsi"/>
          <w:iCs/>
        </w:rPr>
        <w:t xml:space="preserve">Data </w:t>
      </w:r>
      <w:proofErr w:type="gramStart"/>
      <w:r>
        <w:rPr>
          <w:rStyle w:val="SubtleEmphasis"/>
          <w:rFonts w:asciiTheme="minorHAnsi" w:hAnsiTheme="minorHAnsi" w:cstheme="minorHAnsi"/>
          <w:iCs/>
        </w:rPr>
        <w:t>Versioning</w:t>
      </w:r>
      <w:r w:rsidR="00084C6F">
        <w:rPr>
          <w:rStyle w:val="SubtleEmphasis"/>
          <w:rFonts w:asciiTheme="minorHAnsi" w:hAnsiTheme="minorHAnsi" w:cstheme="minorHAnsi"/>
          <w:iCs/>
        </w:rPr>
        <w:t>(</w:t>
      </w:r>
      <w:proofErr w:type="gramEnd"/>
      <w:r w:rsidR="00084C6F">
        <w:rPr>
          <w:rStyle w:val="SubtleEmphasis"/>
          <w:rFonts w:asciiTheme="minorHAnsi" w:hAnsiTheme="minorHAnsi" w:cstheme="minorHAnsi"/>
          <w:iCs/>
        </w:rPr>
        <w:t>10 Points)</w:t>
      </w:r>
    </w:p>
    <w:p w14:paraId="6DC36764" w14:textId="77777777" w:rsidR="00A81E65" w:rsidRPr="00A81E65" w:rsidRDefault="00A81E65" w:rsidP="00A81E65">
      <w:pPr>
        <w:rPr>
          <w:lang w:val="en-AE"/>
        </w:rPr>
      </w:pPr>
      <w:r w:rsidRPr="00A81E65">
        <w:rPr>
          <w:lang w:val="en-AE"/>
        </w:rPr>
        <w:t xml:space="preserve">This CLO assesses the group’s ability to use </w:t>
      </w:r>
      <w:r w:rsidRPr="00A81E65">
        <w:rPr>
          <w:b/>
          <w:bCs/>
          <w:lang w:val="en-AE"/>
        </w:rPr>
        <w:t>version control</w:t>
      </w:r>
      <w:r w:rsidRPr="00A81E65">
        <w:rPr>
          <w:lang w:val="en-AE"/>
        </w:rPr>
        <w:t xml:space="preserve"> to manage, synchronise, and update project files collaboratively using GitHub.</w:t>
      </w:r>
    </w:p>
    <w:p w14:paraId="693280AB" w14:textId="77777777" w:rsidR="00A81E65" w:rsidRDefault="00A81E65" w:rsidP="00A81E65">
      <w:pPr>
        <w:rPr>
          <w:lang w:val="en-AE"/>
        </w:rPr>
      </w:pPr>
    </w:p>
    <w:p w14:paraId="08FA72AF" w14:textId="77777777" w:rsidR="00840A22" w:rsidRDefault="00840A22" w:rsidP="00A81E65">
      <w:pPr>
        <w:rPr>
          <w:lang w:val="en-AE"/>
        </w:rPr>
      </w:pPr>
    </w:p>
    <w:p w14:paraId="4122BFE7" w14:textId="77777777" w:rsidR="00840A22" w:rsidRDefault="00840A22" w:rsidP="00A81E65">
      <w:pPr>
        <w:rPr>
          <w:lang w:val="en-AE"/>
        </w:rPr>
      </w:pPr>
    </w:p>
    <w:p w14:paraId="54BD3658" w14:textId="77777777" w:rsidR="00840A22" w:rsidRDefault="00840A22" w:rsidP="00A81E65">
      <w:pPr>
        <w:rPr>
          <w:lang w:val="en-AE"/>
        </w:rPr>
      </w:pPr>
    </w:p>
    <w:p w14:paraId="53F1870B" w14:textId="77777777" w:rsidR="00840A22" w:rsidRDefault="00840A22" w:rsidP="00A81E65">
      <w:pPr>
        <w:rPr>
          <w:lang w:val="en-AE"/>
        </w:rPr>
      </w:pPr>
    </w:p>
    <w:p w14:paraId="0A3CB289" w14:textId="77777777" w:rsidR="00840A22" w:rsidRPr="00A81E65" w:rsidRDefault="00840A22" w:rsidP="00A81E65">
      <w:pPr>
        <w:rPr>
          <w:lang w:val="en-AE"/>
        </w:rPr>
      </w:pPr>
    </w:p>
    <w:p w14:paraId="79BBDE77" w14:textId="77777777" w:rsidR="003D2185" w:rsidRDefault="003D2185" w:rsidP="003D2185"/>
    <w:p w14:paraId="29CB6487" w14:textId="77777777" w:rsidR="00A81E65" w:rsidRPr="00A81E65" w:rsidRDefault="00A81E65" w:rsidP="00A81E65">
      <w:pPr>
        <w:pStyle w:val="HintText"/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26"/>
          <w:szCs w:val="26"/>
          <w:lang w:val="en-AE"/>
        </w:rPr>
      </w:pPr>
      <w:r w:rsidRPr="00A81E65"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26"/>
          <w:szCs w:val="26"/>
          <w:lang w:val="en-AE"/>
        </w:rPr>
        <w:t>1. Creating a Repository (1 Point)</w:t>
      </w:r>
    </w:p>
    <w:p w14:paraId="199A5735" w14:textId="77777777" w:rsidR="00391E95" w:rsidRDefault="00391E95" w:rsidP="00DC7628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  <w:rtl/>
          <w:lang w:val="en-AE"/>
        </w:rPr>
      </w:pPr>
    </w:p>
    <w:p w14:paraId="7DEE7B07" w14:textId="3A364A47" w:rsidR="002E4C8B" w:rsidRDefault="002E4C8B" w:rsidP="00DC7628">
      <w:pPr>
        <w:pStyle w:val="HintText"/>
        <w:rPr>
          <w:highlight w:val="green"/>
          <w:rtl/>
        </w:rPr>
      </w:pPr>
      <w:r>
        <w:rPr>
          <w:noProof/>
        </w:rPr>
        <w:drawing>
          <wp:inline distT="0" distB="0" distL="0" distR="0" wp14:anchorId="4FCC4B7A" wp14:editId="1378E364">
            <wp:extent cx="5269832" cy="2921777"/>
            <wp:effectExtent l="0" t="0" r="1270" b="0"/>
            <wp:docPr id="1069528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28857" name="Picture 10695288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987" cy="293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889DD" w14:textId="77777777" w:rsidR="00A86507" w:rsidRDefault="00A86507" w:rsidP="00DC7628">
      <w:pPr>
        <w:pStyle w:val="HintText"/>
        <w:rPr>
          <w:highlight w:val="green"/>
          <w:rtl/>
        </w:rPr>
      </w:pPr>
    </w:p>
    <w:p w14:paraId="26B71495" w14:textId="77777777" w:rsidR="00A86507" w:rsidRDefault="00A86507" w:rsidP="00DC7628">
      <w:pPr>
        <w:pStyle w:val="HintText"/>
        <w:rPr>
          <w:highlight w:val="green"/>
          <w:rtl/>
        </w:rPr>
      </w:pPr>
    </w:p>
    <w:p w14:paraId="26F9D902" w14:textId="2E2CE7CF" w:rsidR="00A86507" w:rsidRDefault="00D36579" w:rsidP="00DC7628">
      <w:pPr>
        <w:pStyle w:val="HintText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36579">
        <w:rPr>
          <w:rFonts w:ascii="Times New Roman" w:eastAsia="Times New Roman" w:hAnsi="Times New Roman" w:cs="Times New Roman"/>
          <w:sz w:val="24"/>
          <w:szCs w:val="24"/>
        </w:rPr>
        <w:t>Out in the open, a fresh GitHub spot called Group7 now holds every file tied to the project. Holding everything together, it gives the team a single location for documents while tracking changes as work moves forward.</w:t>
      </w:r>
    </w:p>
    <w:p w14:paraId="75E70BDA" w14:textId="77777777" w:rsidR="00D36579" w:rsidRDefault="00D36579" w:rsidP="00DC7628">
      <w:pPr>
        <w:pStyle w:val="HintText"/>
        <w:rPr>
          <w:highlight w:val="green"/>
        </w:rPr>
      </w:pPr>
    </w:p>
    <w:p w14:paraId="5A0E1083" w14:textId="77777777" w:rsidR="00840A22" w:rsidRDefault="00840A22" w:rsidP="00DC7628">
      <w:pPr>
        <w:pStyle w:val="HintText"/>
        <w:rPr>
          <w:highlight w:val="green"/>
        </w:rPr>
      </w:pPr>
    </w:p>
    <w:p w14:paraId="52F1BF7F" w14:textId="77777777" w:rsidR="00840A22" w:rsidRDefault="00840A22" w:rsidP="00DC7628">
      <w:pPr>
        <w:pStyle w:val="HintText"/>
        <w:rPr>
          <w:highlight w:val="green"/>
        </w:rPr>
      </w:pPr>
    </w:p>
    <w:p w14:paraId="4EDBFB83" w14:textId="77777777" w:rsidR="00840A22" w:rsidRDefault="00840A22" w:rsidP="00DC7628">
      <w:pPr>
        <w:pStyle w:val="HintText"/>
        <w:rPr>
          <w:highlight w:val="green"/>
        </w:rPr>
      </w:pPr>
    </w:p>
    <w:p w14:paraId="639FC830" w14:textId="77777777" w:rsidR="00840A22" w:rsidRDefault="00840A22" w:rsidP="00DC7628">
      <w:pPr>
        <w:pStyle w:val="HintText"/>
        <w:rPr>
          <w:highlight w:val="green"/>
        </w:rPr>
      </w:pPr>
    </w:p>
    <w:p w14:paraId="53680D97" w14:textId="77777777" w:rsidR="00840A22" w:rsidRDefault="00840A22" w:rsidP="00DC7628">
      <w:pPr>
        <w:pStyle w:val="HintText"/>
        <w:rPr>
          <w:highlight w:val="green"/>
        </w:rPr>
      </w:pPr>
    </w:p>
    <w:p w14:paraId="40183B4E" w14:textId="77777777" w:rsidR="00840A22" w:rsidRDefault="00840A22" w:rsidP="00DC7628">
      <w:pPr>
        <w:pStyle w:val="HintText"/>
        <w:rPr>
          <w:highlight w:val="green"/>
        </w:rPr>
      </w:pPr>
    </w:p>
    <w:p w14:paraId="537F1FFA" w14:textId="77777777" w:rsidR="00840A22" w:rsidRDefault="00840A22" w:rsidP="00DC7628">
      <w:pPr>
        <w:pStyle w:val="HintText"/>
        <w:rPr>
          <w:highlight w:val="green"/>
        </w:rPr>
      </w:pPr>
    </w:p>
    <w:p w14:paraId="7CDA5941" w14:textId="77777777" w:rsidR="00840A22" w:rsidRDefault="00840A22" w:rsidP="00DC7628">
      <w:pPr>
        <w:pStyle w:val="HintText"/>
        <w:rPr>
          <w:highlight w:val="green"/>
        </w:rPr>
      </w:pPr>
    </w:p>
    <w:p w14:paraId="7451314A" w14:textId="77777777" w:rsidR="00840A22" w:rsidRDefault="00840A22" w:rsidP="00DC7628">
      <w:pPr>
        <w:pStyle w:val="HintText"/>
        <w:rPr>
          <w:highlight w:val="green"/>
        </w:rPr>
      </w:pPr>
    </w:p>
    <w:p w14:paraId="5B2C85E5" w14:textId="77777777" w:rsidR="00840A22" w:rsidRDefault="00840A22" w:rsidP="00DC7628">
      <w:pPr>
        <w:pStyle w:val="HintText"/>
        <w:rPr>
          <w:highlight w:val="green"/>
        </w:rPr>
      </w:pPr>
    </w:p>
    <w:p w14:paraId="2BF1627C" w14:textId="77777777" w:rsidR="00840A22" w:rsidRDefault="00840A22" w:rsidP="00DC7628">
      <w:pPr>
        <w:pStyle w:val="HintText"/>
        <w:rPr>
          <w:highlight w:val="green"/>
        </w:rPr>
      </w:pPr>
    </w:p>
    <w:p w14:paraId="6FA90DDB" w14:textId="77777777" w:rsidR="00840A22" w:rsidRDefault="00840A22" w:rsidP="00DC7628">
      <w:pPr>
        <w:pStyle w:val="HintText"/>
        <w:rPr>
          <w:highlight w:val="green"/>
        </w:rPr>
      </w:pPr>
    </w:p>
    <w:p w14:paraId="73042536" w14:textId="77777777" w:rsidR="00840A22" w:rsidRPr="00C2634F" w:rsidRDefault="00840A22" w:rsidP="00DC7628">
      <w:pPr>
        <w:pStyle w:val="HintText"/>
        <w:rPr>
          <w:highlight w:val="green"/>
        </w:rPr>
      </w:pPr>
    </w:p>
    <w:p w14:paraId="5FDA569E" w14:textId="77777777" w:rsidR="00B411E6" w:rsidRDefault="00B411E6" w:rsidP="00DC7628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</w:pPr>
    </w:p>
    <w:p w14:paraId="07F755EA" w14:textId="77777777" w:rsidR="00A81E65" w:rsidRPr="00A81E65" w:rsidRDefault="00A81E65" w:rsidP="00A81E65">
      <w:pPr>
        <w:pStyle w:val="HintText"/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26"/>
          <w:szCs w:val="26"/>
          <w:lang w:val="en-AE"/>
        </w:rPr>
      </w:pPr>
      <w:r w:rsidRPr="00A81E65"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26"/>
          <w:szCs w:val="26"/>
          <w:lang w:val="en-AE"/>
        </w:rPr>
        <w:t>2. Uploading Project Files (1 Point)</w:t>
      </w:r>
    </w:p>
    <w:p w14:paraId="33E7D688" w14:textId="02BF8253" w:rsidR="00A81E65" w:rsidRDefault="00A81E65" w:rsidP="00A81E65">
      <w:pPr>
        <w:pStyle w:val="HintText"/>
        <w:rPr>
          <w:highlight w:val="green"/>
          <w:rtl/>
          <w:lang w:val="en-AE"/>
        </w:rPr>
      </w:pPr>
    </w:p>
    <w:p w14:paraId="45BBBFED" w14:textId="565AB2DA" w:rsidR="00906881" w:rsidRDefault="002E4C8B" w:rsidP="002E4C8B">
      <w:pPr>
        <w:pStyle w:val="HintText"/>
        <w:rPr>
          <w:highlight w:val="green"/>
          <w:rtl/>
          <w:lang w:val="en-AE"/>
        </w:rPr>
      </w:pPr>
      <w:r>
        <w:rPr>
          <w:noProof/>
          <w:rtl/>
          <w:lang w:val="ar-SA"/>
        </w:rPr>
        <w:drawing>
          <wp:inline distT="0" distB="0" distL="0" distR="0" wp14:anchorId="6039F9E0" wp14:editId="39552BAA">
            <wp:extent cx="5101389" cy="2477736"/>
            <wp:effectExtent l="0" t="0" r="4445" b="0"/>
            <wp:docPr id="115608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89239" name="Picture 115608923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708" cy="2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0A5F" w14:textId="77777777" w:rsidR="00A86507" w:rsidRDefault="00A86507" w:rsidP="002E4C8B">
      <w:pPr>
        <w:pStyle w:val="HintText"/>
        <w:rPr>
          <w:highlight w:val="green"/>
          <w:rtl/>
          <w:lang w:val="en-AE"/>
        </w:rPr>
      </w:pPr>
    </w:p>
    <w:p w14:paraId="4AE790C8" w14:textId="77777777" w:rsidR="00840A22" w:rsidRDefault="00840A22" w:rsidP="002E4C8B">
      <w:pPr>
        <w:pStyle w:val="HintText"/>
        <w:rPr>
          <w:highlight w:val="green"/>
          <w:lang w:val="en-AE"/>
        </w:rPr>
      </w:pPr>
    </w:p>
    <w:p w14:paraId="0A3C50D6" w14:textId="77777777" w:rsidR="00840A22" w:rsidRDefault="00840A22" w:rsidP="002E4C8B">
      <w:pPr>
        <w:pStyle w:val="HintText"/>
        <w:rPr>
          <w:highlight w:val="green"/>
          <w:lang w:val="en-AE"/>
        </w:rPr>
      </w:pPr>
    </w:p>
    <w:p w14:paraId="62FB54BE" w14:textId="77777777" w:rsidR="00840A22" w:rsidRDefault="00840A22" w:rsidP="002E4C8B">
      <w:pPr>
        <w:pStyle w:val="HintText"/>
        <w:rPr>
          <w:highlight w:val="green"/>
          <w:rtl/>
          <w:lang w:val="en-AE"/>
        </w:rPr>
      </w:pPr>
    </w:p>
    <w:p w14:paraId="61B43A97" w14:textId="5022D402" w:rsidR="00A86507" w:rsidRDefault="00D36579" w:rsidP="002E4C8B">
      <w:pPr>
        <w:pStyle w:val="HintText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36579">
        <w:rPr>
          <w:rFonts w:ascii="Times New Roman" w:eastAsia="Times New Roman" w:hAnsi="Times New Roman" w:cs="Times New Roman"/>
          <w:sz w:val="24"/>
          <w:szCs w:val="24"/>
        </w:rPr>
        <w:t>Files for the project now live on GitHub - reports, notebooks, everything needed sits together. With these in place, teammates reach what they need without hunting through scattered folders. Organization sticks when materials stay in one predictable spot.</w:t>
      </w:r>
    </w:p>
    <w:p w14:paraId="33666BF3" w14:textId="77777777" w:rsidR="00D36579" w:rsidRPr="002E4C8B" w:rsidRDefault="00D36579" w:rsidP="002E4C8B">
      <w:pPr>
        <w:pStyle w:val="HintText"/>
        <w:rPr>
          <w:highlight w:val="green"/>
          <w:lang w:val="en-AE"/>
        </w:rPr>
      </w:pPr>
    </w:p>
    <w:p w14:paraId="0EB52B6E" w14:textId="77777777" w:rsidR="00840A22" w:rsidRDefault="00840A22" w:rsidP="00222206">
      <w:pPr>
        <w:rPr>
          <w:rFonts w:cstheme="minorHAnsi"/>
        </w:rPr>
      </w:pPr>
    </w:p>
    <w:p w14:paraId="3F9A2005" w14:textId="77777777" w:rsidR="00A81E65" w:rsidRPr="00A81E65" w:rsidRDefault="00A81E65" w:rsidP="00A81E65">
      <w:pPr>
        <w:pStyle w:val="HintText"/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26"/>
          <w:szCs w:val="26"/>
          <w:lang w:val="en-AE"/>
        </w:rPr>
      </w:pPr>
      <w:r w:rsidRPr="00A81E65"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26"/>
          <w:szCs w:val="26"/>
          <w:lang w:val="en-AE"/>
        </w:rPr>
        <w:t>3. Local Repository Setup (2 Points)</w:t>
      </w:r>
    </w:p>
    <w:p w14:paraId="784BC8A4" w14:textId="77777777" w:rsidR="002E4C8B" w:rsidRDefault="002E4C8B" w:rsidP="00906881">
      <w:pPr>
        <w:pStyle w:val="HintText"/>
        <w:rPr>
          <w:highlight w:val="green"/>
          <w:lang w:val="en-AE"/>
        </w:rPr>
      </w:pPr>
    </w:p>
    <w:p w14:paraId="28444AFE" w14:textId="77777777" w:rsidR="002E4C8B" w:rsidRDefault="002E4C8B" w:rsidP="00906881">
      <w:pPr>
        <w:pStyle w:val="HintText"/>
        <w:rPr>
          <w:highlight w:val="green"/>
          <w:lang w:val="en-AE"/>
        </w:rPr>
      </w:pPr>
    </w:p>
    <w:p w14:paraId="059C3806" w14:textId="125A1B35" w:rsidR="002E4C8B" w:rsidRDefault="002E4C8B" w:rsidP="00840A22">
      <w:pPr>
        <w:pStyle w:val="HintText"/>
        <w:rPr>
          <w:highlight w:val="green"/>
          <w:rtl/>
          <w:lang w:val="en-AE"/>
        </w:rPr>
      </w:pPr>
      <w:r>
        <w:rPr>
          <w:noProof/>
          <w:lang w:val="en-AE"/>
        </w:rPr>
        <w:drawing>
          <wp:inline distT="0" distB="0" distL="0" distR="0" wp14:anchorId="27C88CC1" wp14:editId="20749A45">
            <wp:extent cx="5727700" cy="2731135"/>
            <wp:effectExtent l="0" t="0" r="0" b="0"/>
            <wp:docPr id="1572806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06923" name="Picture 15728069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FBE0" w14:textId="77777777" w:rsidR="00D36579" w:rsidRDefault="00D36579" w:rsidP="00906881">
      <w:pPr>
        <w:pStyle w:val="HintText"/>
        <w:rPr>
          <w:highlight w:val="green"/>
          <w:rtl/>
          <w:lang w:val="en-AE"/>
        </w:rPr>
      </w:pPr>
    </w:p>
    <w:p w14:paraId="23F496EC" w14:textId="58E8CA0E" w:rsidR="00D36579" w:rsidRDefault="00D36579" w:rsidP="00906881">
      <w:pPr>
        <w:pStyle w:val="HintText"/>
        <w:rPr>
          <w:highlight w:val="green"/>
          <w:lang w:val="en-AE"/>
        </w:rPr>
      </w:pPr>
      <w:r>
        <w:rPr>
          <w:noProof/>
          <w:lang w:val="en-AE"/>
        </w:rPr>
        <w:drawing>
          <wp:inline distT="0" distB="0" distL="0" distR="0" wp14:anchorId="759C58AB" wp14:editId="53E5FE2F">
            <wp:extent cx="4563979" cy="3121418"/>
            <wp:effectExtent l="0" t="0" r="0" b="3175"/>
            <wp:docPr id="109922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26974" name="Picture 109922697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216" cy="314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329C" w14:textId="77777777" w:rsidR="002E4C8B" w:rsidRDefault="002E4C8B" w:rsidP="00906881">
      <w:pPr>
        <w:pStyle w:val="HintText"/>
        <w:rPr>
          <w:highlight w:val="green"/>
          <w:lang w:val="en-AE"/>
        </w:rPr>
      </w:pPr>
    </w:p>
    <w:p w14:paraId="4C2D783A" w14:textId="0DBFBA07" w:rsidR="002E4C8B" w:rsidRPr="00A86507" w:rsidRDefault="00840A22" w:rsidP="00906881">
      <w:pPr>
        <w:pStyle w:val="HintText"/>
      </w:pPr>
      <w:r w:rsidRPr="00840A22">
        <w:rPr>
          <w:rFonts w:ascii="Times New Roman" w:eastAsia="Times New Roman" w:hAnsi="Times New Roman" w:cs="Times New Roman"/>
          <w:sz w:val="24"/>
          <w:szCs w:val="24"/>
        </w:rPr>
        <w:t>A folder appeared on the computer, pulled down by GitHub Desktop. Working without internet became possible since edits stayed saved nearby. Changes moved smoothly between people because each person kept a full copy close at hand.</w:t>
      </w:r>
    </w:p>
    <w:p w14:paraId="1022DB4A" w14:textId="77777777" w:rsidR="002E4C8B" w:rsidRDefault="002E4C8B" w:rsidP="00906881">
      <w:pPr>
        <w:pStyle w:val="HintText"/>
        <w:rPr>
          <w:lang w:val="en-AE"/>
        </w:rPr>
      </w:pPr>
    </w:p>
    <w:p w14:paraId="49DE6C87" w14:textId="77777777" w:rsidR="002E4C8B" w:rsidRDefault="002E4C8B" w:rsidP="00906881">
      <w:pPr>
        <w:pStyle w:val="HintText"/>
        <w:rPr>
          <w:lang w:val="en-AE"/>
        </w:rPr>
      </w:pPr>
    </w:p>
    <w:p w14:paraId="2B1C0229" w14:textId="77777777" w:rsidR="002E4C8B" w:rsidRPr="00A81E65" w:rsidRDefault="002E4C8B" w:rsidP="00906881">
      <w:pPr>
        <w:pStyle w:val="HintText"/>
        <w:rPr>
          <w:highlight w:val="green"/>
          <w:lang w:val="en-AE"/>
        </w:rPr>
      </w:pPr>
    </w:p>
    <w:p w14:paraId="16A22A99" w14:textId="77777777" w:rsidR="00F300DB" w:rsidRDefault="00F300DB" w:rsidP="00906881">
      <w:pPr>
        <w:pStyle w:val="HintText"/>
        <w:rPr>
          <w:highlight w:val="green"/>
        </w:rPr>
      </w:pPr>
    </w:p>
    <w:p w14:paraId="513EAF94" w14:textId="77777777" w:rsidR="00A81E65" w:rsidRPr="00A81E65" w:rsidRDefault="00A81E65" w:rsidP="00A81E65">
      <w:pPr>
        <w:pStyle w:val="HintText"/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26"/>
          <w:szCs w:val="26"/>
          <w:lang w:val="en-AE"/>
        </w:rPr>
      </w:pPr>
      <w:r w:rsidRPr="00A81E65"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26"/>
          <w:szCs w:val="26"/>
          <w:lang w:val="en-AE"/>
        </w:rPr>
        <w:t>4. Cloning the Repository (2 Points)</w:t>
      </w:r>
    </w:p>
    <w:p w14:paraId="6CE2AC23" w14:textId="77777777" w:rsidR="00A81E65" w:rsidRPr="00A81E65" w:rsidRDefault="00A81E65" w:rsidP="00A81E65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  <w:lang w:val="en-AE"/>
        </w:rPr>
      </w:pPr>
      <w:r w:rsidRPr="00A81E65"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  <w:lang w:val="en-AE"/>
        </w:rPr>
        <w:t>The GitHub repository is cloned locally to allow collaborative development and file versioning.</w:t>
      </w:r>
    </w:p>
    <w:p w14:paraId="49BCED4C" w14:textId="77777777" w:rsidR="00FA39DA" w:rsidRPr="00A81E65" w:rsidRDefault="00FA39DA" w:rsidP="00F300DB">
      <w:pPr>
        <w:pStyle w:val="HintText"/>
        <w:rPr>
          <w:highlight w:val="green"/>
          <w:lang w:val="en-AE"/>
        </w:rPr>
      </w:pPr>
    </w:p>
    <w:p w14:paraId="18B0EBCB" w14:textId="77777777" w:rsidR="00F300DB" w:rsidRDefault="00F300DB" w:rsidP="00906881">
      <w:pPr>
        <w:pStyle w:val="HintText"/>
        <w:rPr>
          <w:highlight w:val="green"/>
          <w:rtl/>
        </w:rPr>
      </w:pPr>
    </w:p>
    <w:p w14:paraId="6A1C5FF7" w14:textId="25845433" w:rsidR="00A86507" w:rsidRDefault="00A86507" w:rsidP="00906881">
      <w:pPr>
        <w:pStyle w:val="HintText"/>
        <w:rPr>
          <w:highlight w:val="green"/>
          <w:rtl/>
        </w:rPr>
      </w:pPr>
      <w:r>
        <w:rPr>
          <w:noProof/>
          <w:rtl/>
          <w:lang w:val="ar-SA"/>
        </w:rPr>
        <w:drawing>
          <wp:inline distT="0" distB="0" distL="0" distR="0" wp14:anchorId="609EF793" wp14:editId="5DC24AFD">
            <wp:extent cx="5727700" cy="2735580"/>
            <wp:effectExtent l="0" t="0" r="0" b="0"/>
            <wp:docPr id="19589638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63829" name="Picture 195896382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4856" w14:textId="77777777" w:rsidR="00A86507" w:rsidRDefault="00A86507" w:rsidP="00906881">
      <w:pPr>
        <w:pStyle w:val="HintText"/>
        <w:rPr>
          <w:highlight w:val="green"/>
          <w:rtl/>
        </w:rPr>
      </w:pPr>
    </w:p>
    <w:p w14:paraId="7E5B601C" w14:textId="518466C2" w:rsidR="00A86507" w:rsidRDefault="00840A22" w:rsidP="00906881">
      <w:pPr>
        <w:pStyle w:val="HintText"/>
        <w:rPr>
          <w:rFonts w:ascii="Times New Roman" w:eastAsia="Times New Roman" w:hAnsi="Times New Roman" w:cs="Times New Roman"/>
          <w:sz w:val="24"/>
          <w:szCs w:val="24"/>
        </w:rPr>
      </w:pPr>
      <w:r w:rsidRPr="00840A22">
        <w:rPr>
          <w:rFonts w:ascii="Times New Roman" w:eastAsia="Times New Roman" w:hAnsi="Times New Roman" w:cs="Times New Roman"/>
          <w:sz w:val="24"/>
          <w:szCs w:val="24"/>
        </w:rPr>
        <w:t xml:space="preserve">A fresh version landed on the machine after grabbing it straight from GitHub by pasting the web link. That local setup opened doors - teammates started adjusting code, swapping notes, pulling updates without roadblocks. </w:t>
      </w:r>
    </w:p>
    <w:p w14:paraId="0DABFAF2" w14:textId="77777777" w:rsidR="00840A22" w:rsidRDefault="00840A22" w:rsidP="00906881">
      <w:pPr>
        <w:pStyle w:val="HintText"/>
        <w:rPr>
          <w:rFonts w:ascii="Times New Roman" w:eastAsia="Times New Roman" w:hAnsi="Times New Roman" w:cs="Times New Roman"/>
          <w:sz w:val="24"/>
          <w:szCs w:val="24"/>
        </w:rPr>
      </w:pPr>
    </w:p>
    <w:p w14:paraId="7987DA3D" w14:textId="77777777" w:rsidR="00840A22" w:rsidRDefault="00840A22" w:rsidP="00906881">
      <w:pPr>
        <w:pStyle w:val="HintText"/>
        <w:rPr>
          <w:highlight w:val="green"/>
        </w:rPr>
      </w:pPr>
    </w:p>
    <w:p w14:paraId="771F91F3" w14:textId="77777777" w:rsidR="00A81E65" w:rsidRPr="00A81E65" w:rsidRDefault="00A81E65" w:rsidP="00A81E65">
      <w:pPr>
        <w:pStyle w:val="HintText"/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26"/>
          <w:szCs w:val="26"/>
          <w:lang w:val="en-AE"/>
        </w:rPr>
      </w:pPr>
      <w:r w:rsidRPr="00A81E65"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26"/>
          <w:szCs w:val="26"/>
          <w:lang w:val="en-AE"/>
        </w:rPr>
        <w:t>5. Synchronising Changes (2 Points)</w:t>
      </w:r>
    </w:p>
    <w:p w14:paraId="112F0CEB" w14:textId="77777777" w:rsidR="00A81E65" w:rsidRPr="00A81E65" w:rsidRDefault="00A81E65" w:rsidP="00A81E65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  <w:lang w:val="en-AE"/>
        </w:rPr>
      </w:pPr>
      <w:r w:rsidRPr="00A81E65"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  <w:lang w:val="en-AE"/>
        </w:rPr>
        <w:t>Updates from the remote GitHub repository are retrieved to ensure the local repository remains up to date.</w:t>
      </w:r>
    </w:p>
    <w:p w14:paraId="3FE48477" w14:textId="77777777" w:rsidR="00FA39DA" w:rsidRDefault="00FA39DA" w:rsidP="002974A7">
      <w:pPr>
        <w:pStyle w:val="HintText"/>
        <w:rPr>
          <w:highlight w:val="green"/>
          <w:rtl/>
          <w:lang w:val="en-AE"/>
        </w:rPr>
      </w:pPr>
    </w:p>
    <w:p w14:paraId="0A6D1252" w14:textId="7DA176CC" w:rsidR="00A86507" w:rsidRDefault="00D36579" w:rsidP="002974A7">
      <w:pPr>
        <w:pStyle w:val="HintText"/>
        <w:rPr>
          <w:highlight w:val="green"/>
          <w:rtl/>
          <w:lang w:val="en-AE"/>
        </w:rPr>
      </w:pPr>
      <w:r>
        <w:rPr>
          <w:noProof/>
          <w:rtl/>
          <w:lang w:val="ar-SA"/>
        </w:rPr>
        <w:drawing>
          <wp:inline distT="0" distB="0" distL="0" distR="0" wp14:anchorId="36575D22" wp14:editId="7B480CA2">
            <wp:extent cx="5727700" cy="3768725"/>
            <wp:effectExtent l="0" t="0" r="0" b="3175"/>
            <wp:docPr id="12743982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98263" name="Picture 127439826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5912" w14:textId="77777777" w:rsidR="00A86507" w:rsidRDefault="00A86507" w:rsidP="002974A7">
      <w:pPr>
        <w:pStyle w:val="HintText"/>
        <w:rPr>
          <w:highlight w:val="green"/>
          <w:lang w:val="en-AE"/>
        </w:rPr>
      </w:pPr>
    </w:p>
    <w:p w14:paraId="19747328" w14:textId="77777777" w:rsidR="00840A22" w:rsidRDefault="00840A22" w:rsidP="002974A7">
      <w:pPr>
        <w:pStyle w:val="HintText"/>
        <w:rPr>
          <w:highlight w:val="green"/>
          <w:rtl/>
          <w:lang w:val="en-AE"/>
        </w:rPr>
      </w:pPr>
    </w:p>
    <w:p w14:paraId="7DAA2FC2" w14:textId="71F9B89E" w:rsidR="00A86507" w:rsidRDefault="00840A22" w:rsidP="002974A7">
      <w:pPr>
        <w:pStyle w:val="HintText"/>
        <w:rPr>
          <w:highlight w:val="green"/>
          <w:rtl/>
          <w:lang w:val="en-AE"/>
        </w:rPr>
      </w:pPr>
      <w:r w:rsidRPr="00840A22">
        <w:rPr>
          <w:rFonts w:ascii="Times New Roman" w:eastAsia="Times New Roman" w:hAnsi="Times New Roman" w:cs="Times New Roman"/>
          <w:sz w:val="24"/>
          <w:szCs w:val="24"/>
        </w:rPr>
        <w:t>Now pulling from the source, the team grabbed fresh updates through GitHub Desktop's fetch option. Staying current means their local copy matches what's live out there.</w:t>
      </w:r>
    </w:p>
    <w:p w14:paraId="19B22746" w14:textId="77777777" w:rsidR="00A86507" w:rsidRDefault="00A86507" w:rsidP="002974A7">
      <w:pPr>
        <w:pStyle w:val="HintText"/>
        <w:rPr>
          <w:highlight w:val="green"/>
          <w:rtl/>
          <w:lang w:val="en-AE"/>
        </w:rPr>
      </w:pPr>
    </w:p>
    <w:p w14:paraId="2F8A4EEA" w14:textId="77777777" w:rsidR="00A86507" w:rsidRDefault="00A86507" w:rsidP="002974A7">
      <w:pPr>
        <w:pStyle w:val="HintText"/>
        <w:rPr>
          <w:highlight w:val="green"/>
          <w:rtl/>
          <w:lang w:val="en-AE"/>
        </w:rPr>
      </w:pPr>
    </w:p>
    <w:p w14:paraId="353D2785" w14:textId="77777777" w:rsidR="00A86507" w:rsidRPr="00A81E65" w:rsidRDefault="00A86507" w:rsidP="002974A7">
      <w:pPr>
        <w:pStyle w:val="HintText"/>
        <w:rPr>
          <w:highlight w:val="green"/>
          <w:lang w:val="en-AE"/>
        </w:rPr>
      </w:pPr>
    </w:p>
    <w:p w14:paraId="4F4C3CD0" w14:textId="77777777" w:rsidR="002974A7" w:rsidRDefault="002974A7" w:rsidP="002974A7">
      <w:pPr>
        <w:pStyle w:val="HintText"/>
        <w:rPr>
          <w:highlight w:val="green"/>
        </w:rPr>
      </w:pPr>
    </w:p>
    <w:p w14:paraId="78FDDA61" w14:textId="77777777" w:rsidR="00840A22" w:rsidRDefault="00840A22" w:rsidP="002974A7">
      <w:pPr>
        <w:pStyle w:val="HintText"/>
        <w:rPr>
          <w:highlight w:val="green"/>
        </w:rPr>
      </w:pPr>
    </w:p>
    <w:p w14:paraId="18803DC4" w14:textId="77777777" w:rsidR="00840A22" w:rsidRDefault="00840A22" w:rsidP="002974A7">
      <w:pPr>
        <w:pStyle w:val="HintText"/>
        <w:rPr>
          <w:highlight w:val="green"/>
        </w:rPr>
      </w:pPr>
    </w:p>
    <w:p w14:paraId="2943C0CD" w14:textId="77777777" w:rsidR="00840A22" w:rsidRDefault="00840A22" w:rsidP="002974A7">
      <w:pPr>
        <w:pStyle w:val="HintText"/>
        <w:rPr>
          <w:highlight w:val="green"/>
        </w:rPr>
      </w:pPr>
    </w:p>
    <w:p w14:paraId="19FE1618" w14:textId="77777777" w:rsidR="00840A22" w:rsidRDefault="00840A22" w:rsidP="002974A7">
      <w:pPr>
        <w:pStyle w:val="HintText"/>
        <w:rPr>
          <w:highlight w:val="green"/>
        </w:rPr>
      </w:pPr>
    </w:p>
    <w:p w14:paraId="462A3922" w14:textId="77777777" w:rsidR="00840A22" w:rsidRDefault="00840A22" w:rsidP="002974A7">
      <w:pPr>
        <w:pStyle w:val="HintText"/>
        <w:rPr>
          <w:highlight w:val="green"/>
        </w:rPr>
      </w:pPr>
    </w:p>
    <w:p w14:paraId="6775954E" w14:textId="77777777" w:rsidR="00840A22" w:rsidRDefault="00840A22" w:rsidP="002974A7">
      <w:pPr>
        <w:pStyle w:val="HintText"/>
        <w:rPr>
          <w:highlight w:val="green"/>
        </w:rPr>
      </w:pPr>
    </w:p>
    <w:p w14:paraId="4D5F486C" w14:textId="77777777" w:rsidR="00840A22" w:rsidRDefault="00840A22" w:rsidP="002974A7">
      <w:pPr>
        <w:pStyle w:val="HintText"/>
        <w:rPr>
          <w:highlight w:val="green"/>
        </w:rPr>
      </w:pPr>
    </w:p>
    <w:p w14:paraId="16D7B5D3" w14:textId="77777777" w:rsidR="00840A22" w:rsidRDefault="00840A22" w:rsidP="002974A7">
      <w:pPr>
        <w:pStyle w:val="HintText"/>
        <w:rPr>
          <w:highlight w:val="green"/>
        </w:rPr>
      </w:pPr>
    </w:p>
    <w:p w14:paraId="490DCDE5" w14:textId="77777777" w:rsidR="00840A22" w:rsidRDefault="00840A22" w:rsidP="002974A7">
      <w:pPr>
        <w:pStyle w:val="HintText"/>
        <w:rPr>
          <w:highlight w:val="green"/>
        </w:rPr>
      </w:pPr>
    </w:p>
    <w:p w14:paraId="78E46E0B" w14:textId="77777777" w:rsidR="00840A22" w:rsidRDefault="00840A22" w:rsidP="002974A7">
      <w:pPr>
        <w:pStyle w:val="HintText"/>
        <w:rPr>
          <w:highlight w:val="green"/>
        </w:rPr>
      </w:pPr>
    </w:p>
    <w:p w14:paraId="3D92AE2C" w14:textId="77777777" w:rsidR="00840A22" w:rsidRDefault="00840A22" w:rsidP="002974A7">
      <w:pPr>
        <w:pStyle w:val="HintText"/>
        <w:rPr>
          <w:highlight w:val="green"/>
        </w:rPr>
      </w:pPr>
    </w:p>
    <w:p w14:paraId="48F397B4" w14:textId="77777777" w:rsidR="00840A22" w:rsidRDefault="00840A22" w:rsidP="002974A7">
      <w:pPr>
        <w:pStyle w:val="HintText"/>
        <w:rPr>
          <w:highlight w:val="green"/>
        </w:rPr>
      </w:pPr>
    </w:p>
    <w:p w14:paraId="330A36D9" w14:textId="77777777" w:rsidR="00A81E65" w:rsidRPr="00A81E65" w:rsidRDefault="00A81E65" w:rsidP="00A81E65">
      <w:pPr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26"/>
          <w:szCs w:val="26"/>
          <w:lang w:val="en-AE"/>
        </w:rPr>
      </w:pPr>
      <w:r w:rsidRPr="00A81E65"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26"/>
          <w:szCs w:val="26"/>
          <w:lang w:val="en-AE"/>
        </w:rPr>
        <w:t>6. Committing and Updating the Repository (2 Points)</w:t>
      </w:r>
    </w:p>
    <w:p w14:paraId="421C1074" w14:textId="77777777" w:rsidR="00F75C11" w:rsidRDefault="00F75C11" w:rsidP="00222206">
      <w:pPr>
        <w:rPr>
          <w:rFonts w:cstheme="minorHAnsi"/>
          <w:rtl/>
          <w:lang w:val="en-AE"/>
        </w:rPr>
      </w:pPr>
    </w:p>
    <w:p w14:paraId="2843C0EA" w14:textId="440FAD7B" w:rsidR="002E4C8B" w:rsidRDefault="008E62F7" w:rsidP="00840A22">
      <w:pPr>
        <w:rPr>
          <w:rFonts w:cstheme="minorHAnsi"/>
          <w:lang w:val="en-AE"/>
        </w:rPr>
      </w:pPr>
      <w:r>
        <w:rPr>
          <w:rFonts w:cstheme="minorHAnsi"/>
          <w:noProof/>
          <w:rtl/>
          <w:lang w:val="ar-SA"/>
        </w:rPr>
        <w:drawing>
          <wp:inline distT="0" distB="0" distL="0" distR="0" wp14:anchorId="25A0FE65" wp14:editId="372EC272">
            <wp:extent cx="5727700" cy="2731135"/>
            <wp:effectExtent l="0" t="0" r="0" b="0"/>
            <wp:docPr id="15317309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30913" name="Picture 15317309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C54B" w14:textId="77777777" w:rsidR="00840A22" w:rsidRDefault="00840A22" w:rsidP="00840A22">
      <w:pPr>
        <w:rPr>
          <w:rFonts w:cstheme="minorHAnsi"/>
          <w:rtl/>
          <w:lang w:val="en-AE"/>
        </w:rPr>
      </w:pPr>
    </w:p>
    <w:p w14:paraId="7763399C" w14:textId="656B9367" w:rsidR="002E4C8B" w:rsidRDefault="002E4C8B" w:rsidP="00222206">
      <w:pPr>
        <w:rPr>
          <w:rFonts w:cstheme="minorHAnsi"/>
          <w:rtl/>
          <w:lang w:val="en-AE"/>
        </w:rPr>
      </w:pPr>
    </w:p>
    <w:p w14:paraId="3695C5C7" w14:textId="23E3E27D" w:rsidR="00A86507" w:rsidRPr="00A86507" w:rsidRDefault="00840A22" w:rsidP="00222206">
      <w:pPr>
        <w:rPr>
          <w:rFonts w:cstheme="minorHAnsi"/>
          <w:rtl/>
        </w:rPr>
      </w:pPr>
      <w:r w:rsidRPr="00840A22">
        <w:rPr>
          <w:rFonts w:ascii="Times New Roman" w:eastAsia="Times New Roman" w:hAnsi="Times New Roman"/>
        </w:rPr>
        <w:t>Out of nowhere, someone tweaked the README file before pushing it to the repo. Each change got recorded, just like version tracking is supposed to work. Updates appear in order - no mess, no guesswork.</w:t>
      </w:r>
    </w:p>
    <w:p w14:paraId="3700C016" w14:textId="77777777" w:rsidR="00A86507" w:rsidRDefault="00A86507" w:rsidP="00222206">
      <w:pPr>
        <w:rPr>
          <w:rFonts w:cstheme="minorHAnsi"/>
          <w:rtl/>
          <w:lang w:val="en-AE"/>
        </w:rPr>
      </w:pPr>
    </w:p>
    <w:p w14:paraId="51F058C9" w14:textId="77777777" w:rsidR="00A86507" w:rsidRDefault="00A86507" w:rsidP="00222206">
      <w:pPr>
        <w:rPr>
          <w:rFonts w:cstheme="minorHAnsi"/>
          <w:rtl/>
          <w:lang w:val="en-AE"/>
        </w:rPr>
      </w:pPr>
    </w:p>
    <w:p w14:paraId="48BA1FEE" w14:textId="77777777" w:rsidR="00A86507" w:rsidRDefault="00A86507" w:rsidP="00222206">
      <w:pPr>
        <w:rPr>
          <w:rFonts w:cstheme="minorHAnsi"/>
          <w:rtl/>
          <w:lang w:val="en-AE"/>
        </w:rPr>
      </w:pPr>
    </w:p>
    <w:p w14:paraId="5FB0E601" w14:textId="77777777" w:rsidR="002E4C8B" w:rsidRDefault="002E4C8B" w:rsidP="00222206">
      <w:pPr>
        <w:rPr>
          <w:rFonts w:cstheme="minorHAnsi"/>
          <w:lang w:val="en-AE"/>
        </w:rPr>
      </w:pPr>
    </w:p>
    <w:p w14:paraId="78CC3AB7" w14:textId="77777777" w:rsidR="00840A22" w:rsidRDefault="00840A22" w:rsidP="00222206">
      <w:pPr>
        <w:rPr>
          <w:rFonts w:cstheme="minorHAnsi"/>
          <w:lang w:val="en-AE"/>
        </w:rPr>
      </w:pPr>
    </w:p>
    <w:p w14:paraId="5D68D890" w14:textId="77777777" w:rsidR="00840A22" w:rsidRDefault="00840A22" w:rsidP="00222206">
      <w:pPr>
        <w:rPr>
          <w:rFonts w:cstheme="minorHAnsi"/>
          <w:lang w:val="en-AE"/>
        </w:rPr>
      </w:pPr>
    </w:p>
    <w:p w14:paraId="7AC34B8D" w14:textId="77777777" w:rsidR="00840A22" w:rsidRDefault="00840A22" w:rsidP="00222206">
      <w:pPr>
        <w:rPr>
          <w:rFonts w:cstheme="minorHAnsi"/>
          <w:lang w:val="en-AE"/>
        </w:rPr>
      </w:pPr>
    </w:p>
    <w:p w14:paraId="0CDEF5A1" w14:textId="77777777" w:rsidR="00840A22" w:rsidRDefault="00840A22" w:rsidP="00222206">
      <w:pPr>
        <w:rPr>
          <w:rFonts w:cstheme="minorHAnsi"/>
          <w:lang w:val="en-AE"/>
        </w:rPr>
      </w:pPr>
    </w:p>
    <w:p w14:paraId="6F527F38" w14:textId="77777777" w:rsidR="00840A22" w:rsidRDefault="00840A22" w:rsidP="00222206">
      <w:pPr>
        <w:rPr>
          <w:rFonts w:cstheme="minorHAnsi"/>
          <w:lang w:val="en-AE"/>
        </w:rPr>
      </w:pPr>
    </w:p>
    <w:p w14:paraId="2E42434D" w14:textId="77777777" w:rsidR="00840A22" w:rsidRDefault="00840A22" w:rsidP="00222206">
      <w:pPr>
        <w:rPr>
          <w:rFonts w:cstheme="minorHAnsi"/>
          <w:lang w:val="en-AE"/>
        </w:rPr>
      </w:pPr>
    </w:p>
    <w:p w14:paraId="4ADBBEE2" w14:textId="77777777" w:rsidR="00840A22" w:rsidRDefault="00840A22" w:rsidP="00222206">
      <w:pPr>
        <w:rPr>
          <w:rFonts w:cstheme="minorHAnsi"/>
          <w:lang w:val="en-AE"/>
        </w:rPr>
      </w:pPr>
    </w:p>
    <w:p w14:paraId="2E0D7921" w14:textId="77777777" w:rsidR="00840A22" w:rsidRDefault="00840A22" w:rsidP="00222206">
      <w:pPr>
        <w:rPr>
          <w:rFonts w:cstheme="minorHAnsi"/>
          <w:lang w:val="en-AE"/>
        </w:rPr>
      </w:pPr>
    </w:p>
    <w:p w14:paraId="7532E7C1" w14:textId="77777777" w:rsidR="00840A22" w:rsidRDefault="00840A22" w:rsidP="00222206">
      <w:pPr>
        <w:rPr>
          <w:rFonts w:cstheme="minorHAnsi"/>
          <w:lang w:val="en-AE"/>
        </w:rPr>
      </w:pPr>
    </w:p>
    <w:p w14:paraId="25D5450D" w14:textId="77777777" w:rsidR="00840A22" w:rsidRDefault="00840A22" w:rsidP="00222206">
      <w:pPr>
        <w:rPr>
          <w:rFonts w:cstheme="minorHAnsi"/>
          <w:lang w:val="en-AE"/>
        </w:rPr>
      </w:pPr>
    </w:p>
    <w:p w14:paraId="44CA1383" w14:textId="77777777" w:rsidR="00840A22" w:rsidRDefault="00840A22" w:rsidP="00222206">
      <w:pPr>
        <w:rPr>
          <w:rFonts w:cstheme="minorHAnsi"/>
          <w:lang w:val="en-AE"/>
        </w:rPr>
      </w:pPr>
    </w:p>
    <w:p w14:paraId="26692F52" w14:textId="77777777" w:rsidR="00840A22" w:rsidRDefault="00840A22" w:rsidP="00222206">
      <w:pPr>
        <w:rPr>
          <w:rFonts w:cstheme="minorHAnsi"/>
          <w:lang w:val="en-AE"/>
        </w:rPr>
      </w:pPr>
    </w:p>
    <w:p w14:paraId="0D82AA07" w14:textId="77777777" w:rsidR="00840A22" w:rsidRDefault="00840A22" w:rsidP="00222206">
      <w:pPr>
        <w:rPr>
          <w:rFonts w:cstheme="minorHAnsi"/>
          <w:lang w:val="en-AE"/>
        </w:rPr>
      </w:pPr>
    </w:p>
    <w:p w14:paraId="655D6C30" w14:textId="77777777" w:rsidR="00840A22" w:rsidRDefault="00840A22" w:rsidP="00222206">
      <w:pPr>
        <w:rPr>
          <w:rFonts w:cstheme="minorHAnsi"/>
          <w:lang w:val="en-AE"/>
        </w:rPr>
      </w:pPr>
    </w:p>
    <w:p w14:paraId="13CB7EC5" w14:textId="77777777" w:rsidR="00840A22" w:rsidRDefault="00840A22" w:rsidP="00222206">
      <w:pPr>
        <w:rPr>
          <w:rFonts w:cstheme="minorHAnsi"/>
          <w:lang w:val="en-AE"/>
        </w:rPr>
      </w:pPr>
    </w:p>
    <w:p w14:paraId="090E3EFF" w14:textId="77777777" w:rsidR="00840A22" w:rsidRDefault="00840A22" w:rsidP="00222206">
      <w:pPr>
        <w:rPr>
          <w:rFonts w:cstheme="minorHAnsi"/>
          <w:lang w:val="en-AE"/>
        </w:rPr>
      </w:pPr>
    </w:p>
    <w:p w14:paraId="6D40E5B5" w14:textId="77777777" w:rsidR="00840A22" w:rsidRDefault="00840A22" w:rsidP="00222206">
      <w:pPr>
        <w:rPr>
          <w:rFonts w:cstheme="minorHAnsi"/>
          <w:lang w:val="en-AE"/>
        </w:rPr>
      </w:pPr>
    </w:p>
    <w:p w14:paraId="75C4A96C" w14:textId="77777777" w:rsidR="00840A22" w:rsidRDefault="00840A22" w:rsidP="00222206">
      <w:pPr>
        <w:rPr>
          <w:rFonts w:cstheme="minorHAnsi"/>
          <w:lang w:val="en-AE"/>
        </w:rPr>
      </w:pPr>
    </w:p>
    <w:p w14:paraId="05EE4052" w14:textId="77777777" w:rsidR="00840A22" w:rsidRDefault="00840A22" w:rsidP="00222206">
      <w:pPr>
        <w:rPr>
          <w:rFonts w:cstheme="minorHAnsi"/>
          <w:lang w:val="en-AE"/>
        </w:rPr>
      </w:pPr>
    </w:p>
    <w:p w14:paraId="77D7F68D" w14:textId="77777777" w:rsidR="00840A22" w:rsidRDefault="00840A22" w:rsidP="00222206">
      <w:pPr>
        <w:rPr>
          <w:rFonts w:cstheme="minorHAnsi"/>
          <w:lang w:val="en-AE"/>
        </w:rPr>
      </w:pPr>
    </w:p>
    <w:p w14:paraId="18D3FE94" w14:textId="77777777" w:rsidR="00840A22" w:rsidRDefault="00840A22" w:rsidP="00222206">
      <w:pPr>
        <w:rPr>
          <w:rFonts w:cstheme="minorHAnsi"/>
          <w:lang w:val="en-AE"/>
        </w:rPr>
      </w:pPr>
    </w:p>
    <w:p w14:paraId="656739EA" w14:textId="77777777" w:rsidR="00A81E65" w:rsidRPr="00A81E65" w:rsidRDefault="00A81E65" w:rsidP="00A81E65">
      <w:pPr>
        <w:rPr>
          <w:rFonts w:cstheme="minorHAnsi"/>
          <w:b/>
          <w:bCs/>
          <w:lang w:val="en-AE"/>
        </w:rPr>
      </w:pPr>
      <w:r w:rsidRPr="00A81E65">
        <w:rPr>
          <w:rFonts w:cstheme="minorHAnsi"/>
          <w:b/>
          <w:bCs/>
          <w:lang w:val="en-AE"/>
        </w:rPr>
        <w:t>Evidence for Assessment</w:t>
      </w:r>
    </w:p>
    <w:p w14:paraId="4425AF0F" w14:textId="77777777" w:rsidR="00A81E65" w:rsidRPr="00A81E65" w:rsidRDefault="00A81E65" w:rsidP="00A81E65">
      <w:pPr>
        <w:rPr>
          <w:rFonts w:cstheme="minorHAnsi"/>
          <w:lang w:val="en-AE"/>
        </w:rPr>
      </w:pPr>
      <w:r w:rsidRPr="00A81E65">
        <w:rPr>
          <w:rFonts w:cstheme="minorHAnsi"/>
          <w:lang w:val="en-AE"/>
        </w:rPr>
        <w:t>The following may be used to support evaluation:</w:t>
      </w:r>
    </w:p>
    <w:p w14:paraId="74B99F3F" w14:textId="77777777" w:rsidR="00A81E65" w:rsidRPr="00A81E65" w:rsidRDefault="00A81E65" w:rsidP="00A81E65">
      <w:pPr>
        <w:numPr>
          <w:ilvl w:val="0"/>
          <w:numId w:val="13"/>
        </w:numPr>
        <w:rPr>
          <w:rFonts w:cstheme="minorHAnsi"/>
          <w:lang w:val="en-AE"/>
        </w:rPr>
      </w:pPr>
      <w:r w:rsidRPr="00A81E65">
        <w:rPr>
          <w:rFonts w:cstheme="minorHAnsi"/>
          <w:lang w:val="en-AE"/>
        </w:rPr>
        <w:t>GitHub repository link</w:t>
      </w:r>
    </w:p>
    <w:p w14:paraId="101F3B10" w14:textId="77777777" w:rsidR="00A81E65" w:rsidRDefault="00A81E65" w:rsidP="00A81E65">
      <w:pPr>
        <w:numPr>
          <w:ilvl w:val="0"/>
          <w:numId w:val="13"/>
        </w:numPr>
        <w:rPr>
          <w:rFonts w:cstheme="minorHAnsi"/>
          <w:lang w:val="en-AE"/>
        </w:rPr>
      </w:pPr>
      <w:r w:rsidRPr="00A81E65">
        <w:rPr>
          <w:rFonts w:cstheme="minorHAnsi"/>
          <w:lang w:val="en-AE"/>
        </w:rPr>
        <w:t>Commit history showing file updates and meaningful commit messages</w:t>
      </w:r>
    </w:p>
    <w:p w14:paraId="4728406D" w14:textId="0876DFDD" w:rsidR="00A81E65" w:rsidRDefault="00A81E65" w:rsidP="00A81E65">
      <w:pPr>
        <w:numPr>
          <w:ilvl w:val="0"/>
          <w:numId w:val="13"/>
        </w:numPr>
        <w:rPr>
          <w:rFonts w:cstheme="minorHAnsi"/>
          <w:lang w:val="en-AE"/>
        </w:rPr>
      </w:pPr>
      <w:r>
        <w:rPr>
          <w:rFonts w:cstheme="minorHAnsi"/>
          <w:lang w:val="en-AE"/>
        </w:rPr>
        <w:t>Show screeshots of the acts.</w:t>
      </w:r>
    </w:p>
    <w:p w14:paraId="0F09C2D2" w14:textId="77777777" w:rsidR="00A81E65" w:rsidRPr="00A81E65" w:rsidRDefault="00A81E65" w:rsidP="00A81E65">
      <w:pPr>
        <w:rPr>
          <w:rFonts w:cstheme="minorHAnsi"/>
          <w:lang w:val="en-AE"/>
        </w:rPr>
      </w:pPr>
    </w:p>
    <w:p w14:paraId="19297C01" w14:textId="77777777" w:rsidR="00A81E65" w:rsidRPr="00A81E65" w:rsidRDefault="00A81E65" w:rsidP="00A81E65">
      <w:pPr>
        <w:rPr>
          <w:rFonts w:cstheme="minorHAnsi"/>
          <w:lang w:val="en-AE"/>
        </w:rPr>
      </w:pPr>
      <w:r w:rsidRPr="00A81E65">
        <w:rPr>
          <w:rFonts w:cstheme="minorHAnsi"/>
          <w:i/>
          <w:iCs/>
          <w:lang w:val="en-AE"/>
        </w:rPr>
        <w:t>At least one commit from a non</w:t>
      </w:r>
      <w:r w:rsidRPr="00A81E65">
        <w:rPr>
          <w:rFonts w:cstheme="minorHAnsi"/>
          <w:i/>
          <w:iCs/>
          <w:lang w:val="en-AE"/>
        </w:rPr>
        <w:noBreakHyphen/>
        <w:t>leader group member is expected.</w:t>
      </w:r>
    </w:p>
    <w:p w14:paraId="6069064D" w14:textId="77777777" w:rsidR="00A81E65" w:rsidRPr="00A81E65" w:rsidRDefault="00A81E65" w:rsidP="00222206">
      <w:pPr>
        <w:rPr>
          <w:rFonts w:cstheme="minorHAnsi"/>
          <w:lang w:val="en-AE"/>
        </w:rPr>
      </w:pPr>
    </w:p>
    <w:p w14:paraId="5F45A187" w14:textId="77777777" w:rsidR="008102F4" w:rsidRPr="002844E2" w:rsidRDefault="008102F4" w:rsidP="002844E2">
      <w:pPr>
        <w:rPr>
          <w:highlight w:val="green"/>
          <w:lang w:val="en-AE"/>
        </w:rPr>
      </w:pPr>
    </w:p>
    <w:p w14:paraId="08A3B93F" w14:textId="77777777" w:rsidR="00222206" w:rsidRPr="009C1171" w:rsidRDefault="00222206" w:rsidP="00222206">
      <w:pPr>
        <w:rPr>
          <w:rFonts w:cstheme="minorHAnsi"/>
          <w:lang w:val="en-AE"/>
        </w:rPr>
      </w:pPr>
    </w:p>
    <w:p w14:paraId="0C066D4C" w14:textId="77777777" w:rsidR="00222206" w:rsidRPr="00FD6E19" w:rsidRDefault="00222206" w:rsidP="00222206">
      <w:pPr>
        <w:rPr>
          <w:rStyle w:val="Emphasis"/>
        </w:rPr>
      </w:pPr>
      <w:r w:rsidRPr="00FD6E19">
        <w:rPr>
          <w:rStyle w:val="Emphasis"/>
        </w:rPr>
        <w:t>End of Documentation.</w:t>
      </w:r>
    </w:p>
    <w:p w14:paraId="0138F482" w14:textId="77777777" w:rsidR="00AE6898" w:rsidRPr="009D4E4B" w:rsidRDefault="00AE6898" w:rsidP="00CB7F82">
      <w:pPr>
        <w:bidi/>
        <w:rPr>
          <w:rFonts w:cstheme="minorHAnsi"/>
          <w:color w:val="262626" w:themeColor="text1" w:themeTint="D9"/>
          <w:rtl/>
        </w:rPr>
      </w:pPr>
    </w:p>
    <w:sectPr w:rsidR="00AE6898" w:rsidRPr="009D4E4B" w:rsidSect="006B1758">
      <w:headerReference w:type="default" r:id="rId17"/>
      <w:footerReference w:type="default" r:id="rId18"/>
      <w:pgSz w:w="11900" w:h="16840"/>
      <w:pgMar w:top="2187" w:right="1440" w:bottom="148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2A608" w14:textId="77777777" w:rsidR="00250EA2" w:rsidRDefault="00250EA2" w:rsidP="00244E19">
      <w:r>
        <w:separator/>
      </w:r>
    </w:p>
  </w:endnote>
  <w:endnote w:type="continuationSeparator" w:id="0">
    <w:p w14:paraId="7EE82F99" w14:textId="77777777" w:rsidR="00250EA2" w:rsidRDefault="00250EA2" w:rsidP="00244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Microsoft GothicNeo">
    <w:panose1 w:val="020B0500000101010101"/>
    <w:charset w:val="81"/>
    <w:family w:val="swiss"/>
    <w:pitch w:val="variable"/>
    <w:sig w:usb0="800002BF" w:usb1="29D7A47B" w:usb2="00000010" w:usb3="00000000" w:csb0="0029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99AED" w14:textId="77F6E5B0" w:rsidR="009D4E4B" w:rsidRPr="009D4E4B" w:rsidRDefault="009D4E4B">
    <w:pPr>
      <w:pStyle w:val="Footer"/>
      <w:rPr>
        <w:sz w:val="16"/>
        <w:szCs w:val="16"/>
      </w:rPr>
    </w:pPr>
    <w:r w:rsidRPr="009D4E4B">
      <w:rPr>
        <w:sz w:val="16"/>
        <w:szCs w:val="16"/>
      </w:rPr>
      <w:fldChar w:fldCharType="begin"/>
    </w:r>
    <w:r w:rsidRPr="009D4E4B">
      <w:rPr>
        <w:sz w:val="16"/>
        <w:szCs w:val="16"/>
      </w:rPr>
      <w:instrText xml:space="preserve"> FILENAME \* MERGEFORMAT </w:instrText>
    </w:r>
    <w:r w:rsidRPr="009D4E4B">
      <w:rPr>
        <w:sz w:val="16"/>
        <w:szCs w:val="16"/>
      </w:rPr>
      <w:fldChar w:fldCharType="separate"/>
    </w:r>
    <w:r w:rsidRPr="009D4E4B">
      <w:rPr>
        <w:noProof/>
        <w:sz w:val="16"/>
        <w:szCs w:val="16"/>
      </w:rPr>
      <w:t>D2 2024 Project Initiation and Scope Baseline Report</w:t>
    </w:r>
    <w:r w:rsidRPr="009D4E4B">
      <w:rPr>
        <w:sz w:val="16"/>
        <w:szCs w:val="16"/>
      </w:rPr>
      <w:fldChar w:fldCharType="end"/>
    </w:r>
    <w:r w:rsidRPr="009D4E4B">
      <w:rPr>
        <w:sz w:val="16"/>
        <w:szCs w:val="16"/>
      </w:rPr>
      <w:tab/>
    </w:r>
    <w:r>
      <w:rPr>
        <w:sz w:val="16"/>
        <w:szCs w:val="16"/>
      </w:rPr>
      <w:tab/>
    </w:r>
    <w:r w:rsidRPr="009D4E4B">
      <w:rPr>
        <w:color w:val="7F7F7F" w:themeColor="background1" w:themeShade="7F"/>
        <w:spacing w:val="60"/>
        <w:sz w:val="16"/>
        <w:szCs w:val="16"/>
      </w:rPr>
      <w:t>Page</w:t>
    </w:r>
    <w:r w:rsidRPr="009D4E4B">
      <w:rPr>
        <w:sz w:val="16"/>
        <w:szCs w:val="16"/>
      </w:rPr>
      <w:t xml:space="preserve"> | </w:t>
    </w:r>
    <w:r w:rsidRPr="009D4E4B">
      <w:rPr>
        <w:sz w:val="16"/>
        <w:szCs w:val="16"/>
      </w:rPr>
      <w:fldChar w:fldCharType="begin"/>
    </w:r>
    <w:r w:rsidRPr="009D4E4B">
      <w:rPr>
        <w:sz w:val="16"/>
        <w:szCs w:val="16"/>
      </w:rPr>
      <w:instrText xml:space="preserve"> PAGE   \* MERGEFORMAT </w:instrText>
    </w:r>
    <w:r w:rsidRPr="009D4E4B">
      <w:rPr>
        <w:sz w:val="16"/>
        <w:szCs w:val="16"/>
      </w:rPr>
      <w:fldChar w:fldCharType="separate"/>
    </w:r>
    <w:r w:rsidRPr="009D4E4B">
      <w:rPr>
        <w:b/>
        <w:bCs/>
        <w:noProof/>
        <w:sz w:val="16"/>
        <w:szCs w:val="16"/>
      </w:rPr>
      <w:t>1</w:t>
    </w:r>
    <w:r w:rsidRPr="009D4E4B">
      <w:rPr>
        <w:b/>
        <w:bCs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BA075" w14:textId="77777777" w:rsidR="00250EA2" w:rsidRDefault="00250EA2" w:rsidP="00244E19">
      <w:r>
        <w:separator/>
      </w:r>
    </w:p>
  </w:footnote>
  <w:footnote w:type="continuationSeparator" w:id="0">
    <w:p w14:paraId="1032A549" w14:textId="77777777" w:rsidR="00250EA2" w:rsidRDefault="00250EA2" w:rsidP="00244E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80CE4" w14:textId="77777777" w:rsidR="00244E19" w:rsidRDefault="00244E19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ABE50D6" wp14:editId="122FE70E">
          <wp:simplePos x="0" y="0"/>
          <wp:positionH relativeFrom="column">
            <wp:posOffset>1517515</wp:posOffset>
          </wp:positionH>
          <wp:positionV relativeFrom="paragraph">
            <wp:posOffset>-126459</wp:posOffset>
          </wp:positionV>
          <wp:extent cx="2688336" cy="621792"/>
          <wp:effectExtent l="0" t="0" r="4445" b="635"/>
          <wp:wrapNone/>
          <wp:docPr id="3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8336" cy="6217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0793"/>
    <w:multiLevelType w:val="hybridMultilevel"/>
    <w:tmpl w:val="8A8C8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800A3"/>
    <w:multiLevelType w:val="multilevel"/>
    <w:tmpl w:val="3978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61BC5"/>
    <w:multiLevelType w:val="hybridMultilevel"/>
    <w:tmpl w:val="97121430"/>
    <w:lvl w:ilvl="0" w:tplc="3E22FA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D6B30"/>
    <w:multiLevelType w:val="multilevel"/>
    <w:tmpl w:val="D558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8300C"/>
    <w:multiLevelType w:val="multilevel"/>
    <w:tmpl w:val="D266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D0497"/>
    <w:multiLevelType w:val="multilevel"/>
    <w:tmpl w:val="6F64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D6956"/>
    <w:multiLevelType w:val="multilevel"/>
    <w:tmpl w:val="C8DA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561E4"/>
    <w:multiLevelType w:val="multilevel"/>
    <w:tmpl w:val="5F9E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E4BF8"/>
    <w:multiLevelType w:val="multilevel"/>
    <w:tmpl w:val="4BB8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72358"/>
    <w:multiLevelType w:val="multilevel"/>
    <w:tmpl w:val="235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DC1F01"/>
    <w:multiLevelType w:val="multilevel"/>
    <w:tmpl w:val="365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FB1A4A"/>
    <w:multiLevelType w:val="multilevel"/>
    <w:tmpl w:val="8828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436356"/>
    <w:multiLevelType w:val="hybridMultilevel"/>
    <w:tmpl w:val="0E342A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89754256">
    <w:abstractNumId w:val="12"/>
  </w:num>
  <w:num w:numId="2" w16cid:durableId="254557701">
    <w:abstractNumId w:val="0"/>
  </w:num>
  <w:num w:numId="3" w16cid:durableId="1557427117">
    <w:abstractNumId w:val="2"/>
  </w:num>
  <w:num w:numId="4" w16cid:durableId="1942103398">
    <w:abstractNumId w:val="6"/>
  </w:num>
  <w:num w:numId="5" w16cid:durableId="1166477760">
    <w:abstractNumId w:val="9"/>
  </w:num>
  <w:num w:numId="6" w16cid:durableId="1623727391">
    <w:abstractNumId w:val="7"/>
  </w:num>
  <w:num w:numId="7" w16cid:durableId="303434203">
    <w:abstractNumId w:val="10"/>
  </w:num>
  <w:num w:numId="8" w16cid:durableId="1423987658">
    <w:abstractNumId w:val="4"/>
  </w:num>
  <w:num w:numId="9" w16cid:durableId="940381008">
    <w:abstractNumId w:val="5"/>
  </w:num>
  <w:num w:numId="10" w16cid:durableId="109594754">
    <w:abstractNumId w:val="1"/>
  </w:num>
  <w:num w:numId="11" w16cid:durableId="93944919">
    <w:abstractNumId w:val="11"/>
  </w:num>
  <w:num w:numId="12" w16cid:durableId="182061907">
    <w:abstractNumId w:val="8"/>
  </w:num>
  <w:num w:numId="13" w16cid:durableId="8551141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G0MDAzsjS2MDYytjRV0lEKTi0uzszPAykwqQUAy+AAjCwAAAA="/>
  </w:docVars>
  <w:rsids>
    <w:rsidRoot w:val="000C6A89"/>
    <w:rsid w:val="00004F6E"/>
    <w:rsid w:val="00007142"/>
    <w:rsid w:val="00037BA4"/>
    <w:rsid w:val="00076F95"/>
    <w:rsid w:val="000772DC"/>
    <w:rsid w:val="00082859"/>
    <w:rsid w:val="00084C6F"/>
    <w:rsid w:val="00096458"/>
    <w:rsid w:val="000A7215"/>
    <w:rsid w:val="000B7478"/>
    <w:rsid w:val="000C3D16"/>
    <w:rsid w:val="000C6A89"/>
    <w:rsid w:val="000E05B7"/>
    <w:rsid w:val="000F1A1E"/>
    <w:rsid w:val="00115EA6"/>
    <w:rsid w:val="001344F1"/>
    <w:rsid w:val="00152ECB"/>
    <w:rsid w:val="00170ED7"/>
    <w:rsid w:val="001733A4"/>
    <w:rsid w:val="001749A9"/>
    <w:rsid w:val="0017662E"/>
    <w:rsid w:val="0017692A"/>
    <w:rsid w:val="00194251"/>
    <w:rsid w:val="001A14DB"/>
    <w:rsid w:val="001A7B0D"/>
    <w:rsid w:val="001C408E"/>
    <w:rsid w:val="001E099D"/>
    <w:rsid w:val="001E6C10"/>
    <w:rsid w:val="00200D6A"/>
    <w:rsid w:val="0021104C"/>
    <w:rsid w:val="00213997"/>
    <w:rsid w:val="00222206"/>
    <w:rsid w:val="00234C8D"/>
    <w:rsid w:val="00244E19"/>
    <w:rsid w:val="00245235"/>
    <w:rsid w:val="00250EA2"/>
    <w:rsid w:val="00273BA6"/>
    <w:rsid w:val="002844E2"/>
    <w:rsid w:val="00292B47"/>
    <w:rsid w:val="00292E9E"/>
    <w:rsid w:val="002974A7"/>
    <w:rsid w:val="002B1C6F"/>
    <w:rsid w:val="002D6008"/>
    <w:rsid w:val="002E4C8B"/>
    <w:rsid w:val="00300F6C"/>
    <w:rsid w:val="003034C7"/>
    <w:rsid w:val="003045BD"/>
    <w:rsid w:val="00306FB7"/>
    <w:rsid w:val="00315F3D"/>
    <w:rsid w:val="00316200"/>
    <w:rsid w:val="00330BEE"/>
    <w:rsid w:val="00331A2A"/>
    <w:rsid w:val="00355590"/>
    <w:rsid w:val="003602EB"/>
    <w:rsid w:val="00377F26"/>
    <w:rsid w:val="003840D1"/>
    <w:rsid w:val="00391286"/>
    <w:rsid w:val="00391E95"/>
    <w:rsid w:val="003B479A"/>
    <w:rsid w:val="003D2185"/>
    <w:rsid w:val="00406F08"/>
    <w:rsid w:val="00416806"/>
    <w:rsid w:val="00423F07"/>
    <w:rsid w:val="00425A35"/>
    <w:rsid w:val="00457EF8"/>
    <w:rsid w:val="004778FE"/>
    <w:rsid w:val="004B1F79"/>
    <w:rsid w:val="004C4999"/>
    <w:rsid w:val="004E29EA"/>
    <w:rsid w:val="004E4946"/>
    <w:rsid w:val="004F7402"/>
    <w:rsid w:val="005115C5"/>
    <w:rsid w:val="005411DA"/>
    <w:rsid w:val="005705ED"/>
    <w:rsid w:val="005757BB"/>
    <w:rsid w:val="005A3E9D"/>
    <w:rsid w:val="005E7713"/>
    <w:rsid w:val="005E7ABB"/>
    <w:rsid w:val="00603E91"/>
    <w:rsid w:val="0060725D"/>
    <w:rsid w:val="0061370C"/>
    <w:rsid w:val="00625D82"/>
    <w:rsid w:val="00670FD7"/>
    <w:rsid w:val="00672386"/>
    <w:rsid w:val="00675FB9"/>
    <w:rsid w:val="00681457"/>
    <w:rsid w:val="006832C2"/>
    <w:rsid w:val="00684AA1"/>
    <w:rsid w:val="00685168"/>
    <w:rsid w:val="00693F98"/>
    <w:rsid w:val="006B1758"/>
    <w:rsid w:val="006C0CA6"/>
    <w:rsid w:val="00714B59"/>
    <w:rsid w:val="007233F7"/>
    <w:rsid w:val="00775CEF"/>
    <w:rsid w:val="0079041A"/>
    <w:rsid w:val="007917DE"/>
    <w:rsid w:val="007A4B9A"/>
    <w:rsid w:val="007B0849"/>
    <w:rsid w:val="007B3CD0"/>
    <w:rsid w:val="007C30E4"/>
    <w:rsid w:val="007F13CE"/>
    <w:rsid w:val="007F582D"/>
    <w:rsid w:val="008102F4"/>
    <w:rsid w:val="00832703"/>
    <w:rsid w:val="00840A22"/>
    <w:rsid w:val="0086601B"/>
    <w:rsid w:val="00887D75"/>
    <w:rsid w:val="00895E1F"/>
    <w:rsid w:val="008D3769"/>
    <w:rsid w:val="008D5BE0"/>
    <w:rsid w:val="008E62F7"/>
    <w:rsid w:val="008F5042"/>
    <w:rsid w:val="00906881"/>
    <w:rsid w:val="00912E1E"/>
    <w:rsid w:val="009324B0"/>
    <w:rsid w:val="009337EE"/>
    <w:rsid w:val="009407AF"/>
    <w:rsid w:val="00997CFA"/>
    <w:rsid w:val="009A2BD1"/>
    <w:rsid w:val="009A69F1"/>
    <w:rsid w:val="009B015E"/>
    <w:rsid w:val="009C1171"/>
    <w:rsid w:val="009C4F41"/>
    <w:rsid w:val="009D4E4B"/>
    <w:rsid w:val="009F1545"/>
    <w:rsid w:val="00A00BC1"/>
    <w:rsid w:val="00A3184E"/>
    <w:rsid w:val="00A3745B"/>
    <w:rsid w:val="00A81E65"/>
    <w:rsid w:val="00A86507"/>
    <w:rsid w:val="00AB53AF"/>
    <w:rsid w:val="00AB6AF9"/>
    <w:rsid w:val="00AC0919"/>
    <w:rsid w:val="00AC34E8"/>
    <w:rsid w:val="00AC55FC"/>
    <w:rsid w:val="00AD6D4D"/>
    <w:rsid w:val="00AE3635"/>
    <w:rsid w:val="00AE6898"/>
    <w:rsid w:val="00AF6BD4"/>
    <w:rsid w:val="00B411E6"/>
    <w:rsid w:val="00B44F8F"/>
    <w:rsid w:val="00B51872"/>
    <w:rsid w:val="00B54816"/>
    <w:rsid w:val="00B5739B"/>
    <w:rsid w:val="00B77F9C"/>
    <w:rsid w:val="00B86ED0"/>
    <w:rsid w:val="00BA09F2"/>
    <w:rsid w:val="00BA6A6F"/>
    <w:rsid w:val="00BE3FE5"/>
    <w:rsid w:val="00BF3E6C"/>
    <w:rsid w:val="00C221F0"/>
    <w:rsid w:val="00C24A70"/>
    <w:rsid w:val="00C2634F"/>
    <w:rsid w:val="00C274AE"/>
    <w:rsid w:val="00C33467"/>
    <w:rsid w:val="00C520BA"/>
    <w:rsid w:val="00C611CD"/>
    <w:rsid w:val="00C708D4"/>
    <w:rsid w:val="00C80A7B"/>
    <w:rsid w:val="00CB0E67"/>
    <w:rsid w:val="00CB7F82"/>
    <w:rsid w:val="00CC4CD7"/>
    <w:rsid w:val="00CC5C6D"/>
    <w:rsid w:val="00CE4F12"/>
    <w:rsid w:val="00D20CF6"/>
    <w:rsid w:val="00D36579"/>
    <w:rsid w:val="00D54811"/>
    <w:rsid w:val="00D852D6"/>
    <w:rsid w:val="00DA7EFB"/>
    <w:rsid w:val="00DB287A"/>
    <w:rsid w:val="00DC4C4A"/>
    <w:rsid w:val="00DC72C3"/>
    <w:rsid w:val="00DC7628"/>
    <w:rsid w:val="00DD3D69"/>
    <w:rsid w:val="00DF4E53"/>
    <w:rsid w:val="00E01351"/>
    <w:rsid w:val="00E4540B"/>
    <w:rsid w:val="00E54AA2"/>
    <w:rsid w:val="00E64440"/>
    <w:rsid w:val="00E705C1"/>
    <w:rsid w:val="00E74F78"/>
    <w:rsid w:val="00E908BD"/>
    <w:rsid w:val="00EB0850"/>
    <w:rsid w:val="00ED0DED"/>
    <w:rsid w:val="00F068E9"/>
    <w:rsid w:val="00F10A5A"/>
    <w:rsid w:val="00F21828"/>
    <w:rsid w:val="00F2334C"/>
    <w:rsid w:val="00F24DA4"/>
    <w:rsid w:val="00F300DB"/>
    <w:rsid w:val="00F56632"/>
    <w:rsid w:val="00F67FA3"/>
    <w:rsid w:val="00F75C11"/>
    <w:rsid w:val="00F75F9B"/>
    <w:rsid w:val="00F76D80"/>
    <w:rsid w:val="00F94F06"/>
    <w:rsid w:val="00FA39DA"/>
    <w:rsid w:val="00FC24AA"/>
    <w:rsid w:val="00FD64A4"/>
    <w:rsid w:val="00FD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F6AA4D"/>
  <w15:chartTrackingRefBased/>
  <w15:docId w15:val="{22B4008C-2BB9-475B-B357-B3947CA7B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628"/>
    <w:rPr>
      <w:rFonts w:eastAsiaTheme="minorEastAsia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2206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22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1A74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0E6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114D" w:themeColor="accent1" w:themeShade="7F"/>
      <w:lang w:val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44E19"/>
    <w:pPr>
      <w:tabs>
        <w:tab w:val="center" w:pos="4680"/>
        <w:tab w:val="right" w:pos="9360"/>
      </w:tabs>
    </w:pPr>
    <w:rPr>
      <w:rFonts w:cstheme="minorBidi"/>
    </w:rPr>
  </w:style>
  <w:style w:type="character" w:customStyle="1" w:styleId="HeaderChar">
    <w:name w:val="Header Char"/>
    <w:basedOn w:val="DefaultParagraphFont"/>
    <w:link w:val="Header"/>
    <w:rsid w:val="00244E1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244E19"/>
    <w:pPr>
      <w:tabs>
        <w:tab w:val="center" w:pos="4680"/>
        <w:tab w:val="right" w:pos="9360"/>
      </w:tabs>
    </w:pPr>
    <w:rPr>
      <w:rFonts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44E19"/>
    <w:rPr>
      <w:rFonts w:eastAsiaTheme="minorEastAsi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045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045BD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3045BD"/>
    <w:rPr>
      <w:rFonts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ld">
    <w:name w:val="Bold"/>
    <w:basedOn w:val="Normal"/>
    <w:link w:val="BoldChar"/>
    <w:rsid w:val="003045BD"/>
    <w:pPr>
      <w:spacing w:before="120" w:after="120"/>
    </w:pPr>
    <w:rPr>
      <w:rFonts w:ascii="Tahoma" w:eastAsia="Times New Roman" w:hAnsi="Tahoma"/>
      <w:b/>
      <w:spacing w:val="10"/>
      <w:sz w:val="16"/>
      <w:szCs w:val="16"/>
    </w:rPr>
  </w:style>
  <w:style w:type="character" w:customStyle="1" w:styleId="BoldChar">
    <w:name w:val="Bold Char"/>
    <w:basedOn w:val="DefaultParagraphFont"/>
    <w:link w:val="Bold"/>
    <w:rsid w:val="003045BD"/>
    <w:rPr>
      <w:rFonts w:ascii="Tahoma" w:eastAsia="Times New Roman" w:hAnsi="Tahoma" w:cs="Times New Roman"/>
      <w:b/>
      <w:spacing w:val="10"/>
      <w:sz w:val="16"/>
      <w:szCs w:val="16"/>
    </w:rPr>
  </w:style>
  <w:style w:type="table" w:styleId="TableGrid">
    <w:name w:val="Table Grid"/>
    <w:basedOn w:val="TableNormal"/>
    <w:uiPriority w:val="39"/>
    <w:rsid w:val="003045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2220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22220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2220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206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222206"/>
    <w:rPr>
      <w:rFonts w:asciiTheme="majorHAnsi" w:eastAsiaTheme="majorEastAsia" w:hAnsiTheme="majorHAnsi" w:cs="Times New Roman"/>
    </w:rPr>
  </w:style>
  <w:style w:type="character" w:styleId="Strong">
    <w:name w:val="Strong"/>
    <w:basedOn w:val="DefaultParagraphFont"/>
    <w:uiPriority w:val="22"/>
    <w:qFormat/>
    <w:rsid w:val="00222206"/>
    <w:rPr>
      <w:b/>
      <w:bCs/>
    </w:rPr>
  </w:style>
  <w:style w:type="character" w:styleId="SubtleEmphasis">
    <w:name w:val="Subtle Emphasis"/>
    <w:uiPriority w:val="19"/>
    <w:qFormat/>
    <w:rsid w:val="00222206"/>
    <w:rPr>
      <w:i/>
      <w:color w:val="5A5A5A" w:themeColor="text1" w:themeTint="A5"/>
    </w:rPr>
  </w:style>
  <w:style w:type="paragraph" w:styleId="ListParagraph">
    <w:name w:val="List Paragraph"/>
    <w:basedOn w:val="Normal"/>
    <w:uiPriority w:val="34"/>
    <w:qFormat/>
    <w:rsid w:val="00222206"/>
    <w:pPr>
      <w:ind w:left="720"/>
      <w:contextualSpacing/>
    </w:pPr>
  </w:style>
  <w:style w:type="paragraph" w:customStyle="1" w:styleId="Salutation1">
    <w:name w:val="Salutation1"/>
    <w:aliases w:val="st"/>
    <w:basedOn w:val="Normal"/>
    <w:uiPriority w:val="99"/>
    <w:rsid w:val="00222206"/>
    <w:pPr>
      <w:spacing w:before="260" w:line="260" w:lineRule="atLeast"/>
    </w:pPr>
    <w:rPr>
      <w:rFonts w:ascii="Times" w:eastAsia="Times New Roman" w:hAnsi="Times"/>
      <w:szCs w:val="20"/>
    </w:rPr>
  </w:style>
  <w:style w:type="table" w:styleId="GridTable1Light">
    <w:name w:val="Grid Table 1 Light"/>
    <w:basedOn w:val="TableNormal"/>
    <w:uiPriority w:val="46"/>
    <w:rsid w:val="00222206"/>
    <w:rPr>
      <w:rFonts w:eastAsiaTheme="minorEastAsia" w:cs="Times New Roman"/>
      <w:sz w:val="22"/>
      <w:szCs w:val="22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rsid w:val="00222206"/>
    <w:rPr>
      <w:rFonts w:asciiTheme="majorHAnsi" w:eastAsiaTheme="majorEastAsia" w:hAnsiTheme="majorHAnsi" w:cstheme="majorBidi"/>
      <w:color w:val="001A74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FD6E19"/>
    <w:rPr>
      <w:i/>
      <w:iCs/>
    </w:rPr>
  </w:style>
  <w:style w:type="paragraph" w:customStyle="1" w:styleId="HintText">
    <w:name w:val="Hint_Text"/>
    <w:basedOn w:val="Normal"/>
    <w:link w:val="HintTextChar"/>
    <w:qFormat/>
    <w:rsid w:val="00AD6D4D"/>
    <w:rPr>
      <w:rFonts w:cstheme="minorHAnsi"/>
      <w:sz w:val="20"/>
      <w:szCs w:val="20"/>
    </w:rPr>
  </w:style>
  <w:style w:type="character" w:customStyle="1" w:styleId="HintTextChar">
    <w:name w:val="Hint_Text Char"/>
    <w:basedOn w:val="DefaultParagraphFont"/>
    <w:link w:val="HintText"/>
    <w:rsid w:val="00AD6D4D"/>
    <w:rPr>
      <w:rFonts w:eastAsiaTheme="minorEastAsia" w:cstheme="minorHAnsi"/>
      <w:sz w:val="20"/>
      <w:szCs w:val="20"/>
    </w:rPr>
  </w:style>
  <w:style w:type="table" w:styleId="GridTable6Colorful">
    <w:name w:val="Grid Table 6 Colorful"/>
    <w:basedOn w:val="TableNormal"/>
    <w:uiPriority w:val="51"/>
    <w:rsid w:val="00C520BA"/>
    <w:rPr>
      <w:color w:val="000000" w:themeColor="text1"/>
      <w:sz w:val="22"/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3D2185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CB0E67"/>
    <w:rPr>
      <w:rFonts w:asciiTheme="majorHAnsi" w:eastAsiaTheme="majorEastAsia" w:hAnsiTheme="majorHAnsi" w:cstheme="majorBidi"/>
      <w:color w:val="00114D" w:themeColor="accent1" w:themeShade="7F"/>
      <w:lang w:val="en-AE"/>
    </w:rPr>
  </w:style>
  <w:style w:type="character" w:styleId="HTMLCode">
    <w:name w:val="HTML Code"/>
    <w:basedOn w:val="DefaultParagraphFont"/>
    <w:uiPriority w:val="99"/>
    <w:semiHidden/>
    <w:unhideWhenUsed/>
    <w:rsid w:val="00CB0E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2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59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93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77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71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8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svg"/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siddartha\AppData\Local\Temp\8d267afe-c5ad-406f-9b43-7886a5c89796_HCT%20Letterhead%20(2).zip.796\HCT%20Letterhead\Word%20Templates\RegistrarOffice_Letterhead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249C"/>
      </a:accent1>
      <a:accent2>
        <a:srgbClr val="47D7AC"/>
      </a:accent2>
      <a:accent3>
        <a:srgbClr val="00A3E1"/>
      </a:accent3>
      <a:accent4>
        <a:srgbClr val="A50034"/>
      </a:accent4>
      <a:accent5>
        <a:srgbClr val="BB28BB"/>
      </a:accent5>
      <a:accent6>
        <a:srgbClr val="C5E86C"/>
      </a:accent6>
      <a:hlink>
        <a:srgbClr val="00249C"/>
      </a:hlink>
      <a:folHlink>
        <a:srgbClr val="47D7A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5AB03611D5C341BF7920DBA999080B" ma:contentTypeVersion="11" ma:contentTypeDescription="Create a new document." ma:contentTypeScope="" ma:versionID="a240f8448438de92d06c967fd2550a09">
  <xsd:schema xmlns:xsd="http://www.w3.org/2001/XMLSchema" xmlns:xs="http://www.w3.org/2001/XMLSchema" xmlns:p="http://schemas.microsoft.com/office/2006/metadata/properties" xmlns:ns2="76a08e5e-c9b8-49ea-9ec7-f3acfdbd52f5" xmlns:ns3="f1720773-46f4-4f94-ad1b-4d3d35fbf753" targetNamespace="http://schemas.microsoft.com/office/2006/metadata/properties" ma:root="true" ma:fieldsID="3bc964f977d638caff3cc9b6763f73c3" ns2:_="" ns3:_="">
    <xsd:import namespace="76a08e5e-c9b8-49ea-9ec7-f3acfdbd52f5"/>
    <xsd:import namespace="f1720773-46f4-4f94-ad1b-4d3d35fbf7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08e5e-c9b8-49ea-9ec7-f3acfdbd52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fad014b-9ecf-467c-8055-4c21d3af35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720773-46f4-4f94-ad1b-4d3d35fbf75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c932eb0-712b-444d-a8d4-b7893472a8ff}" ma:internalName="TaxCatchAll" ma:showField="CatchAllData" ma:web="f1720773-46f4-4f94-ad1b-4d3d35fbf7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a08e5e-c9b8-49ea-9ec7-f3acfdbd52f5">
      <Terms xmlns="http://schemas.microsoft.com/office/infopath/2007/PartnerControls"/>
    </lcf76f155ced4ddcb4097134ff3c332f>
    <TaxCatchAll xmlns="f1720773-46f4-4f94-ad1b-4d3d35fbf753" xsi:nil="true"/>
  </documentManagement>
</p:properties>
</file>

<file path=customXml/itemProps1.xml><?xml version="1.0" encoding="utf-8"?>
<ds:datastoreItem xmlns:ds="http://schemas.openxmlformats.org/officeDocument/2006/customXml" ds:itemID="{FA8B0D6A-CB00-4AE1-ACB5-3C76CDC25D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a08e5e-c9b8-49ea-9ec7-f3acfdbd52f5"/>
    <ds:schemaRef ds:uri="f1720773-46f4-4f94-ad1b-4d3d35fbf7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C7D8CE-F9E6-49BB-A39D-63F5271B9E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1B3A46-5B9F-44E1-8CF7-8BFDB1F446B4}">
  <ds:schemaRefs>
    <ds:schemaRef ds:uri="http://schemas.microsoft.com/office/2006/metadata/properties"/>
    <ds:schemaRef ds:uri="http://schemas.microsoft.com/office/infopath/2007/PartnerControls"/>
    <ds:schemaRef ds:uri="76a08e5e-c9b8-49ea-9ec7-f3acfdbd52f5"/>
    <ds:schemaRef ds:uri="f1720773-46f4-4f94-ad1b-4d3d35fbf75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C:\Users\ssiddartha\AppData\Local\Temp\8d267afe-c5ad-406f-9b43-7886a5c89796_HCT Letterhead (2).zip.796\HCT Letterhead\Word Templates\RegistrarOffice_Letterhead.dotx</Template>
  <TotalTime>23</TotalTime>
  <Pages>1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Abdul Rahim</dc:creator>
  <cp:keywords/>
  <dc:description/>
  <cp:lastModifiedBy>Alwed Badar Mohamed Ahmed Alblooshi(H00601937)</cp:lastModifiedBy>
  <cp:revision>15</cp:revision>
  <dcterms:created xsi:type="dcterms:W3CDTF">2025-12-24T05:29:00Z</dcterms:created>
  <dcterms:modified xsi:type="dcterms:W3CDTF">2026-04-29T13:09:00Z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0x010100105AB03611D5C341BF7920DBA999080B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